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29" w:type="dxa"/>
        <w:jc w:val="center"/>
        <w:tblInd w:w="-1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6"/>
        <w:gridCol w:w="3119"/>
        <w:gridCol w:w="4084"/>
      </w:tblGrid>
      <w:tr w:rsidR="00FA6166" w:rsidRPr="00326678" w:rsidTr="00357CA7">
        <w:trPr>
          <w:trHeight w:val="983"/>
          <w:jc w:val="center"/>
        </w:trPr>
        <w:tc>
          <w:tcPr>
            <w:tcW w:w="3826" w:type="dxa"/>
            <w:tcBorders>
              <w:bottom w:val="nil"/>
              <w:right w:val="nil"/>
            </w:tcBorders>
            <w:shd w:val="clear" w:color="auto" w:fill="D9D9D9"/>
            <w:vAlign w:val="center"/>
          </w:tcPr>
          <w:p w:rsidR="00FA6166" w:rsidRPr="00326678" w:rsidRDefault="00FA6166" w:rsidP="00FD1C15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985520" cy="522605"/>
                  <wp:effectExtent l="0" t="0" r="5080" b="0"/>
                  <wp:docPr id="9" name="Image 1" descr="logo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520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3" w:type="dxa"/>
            <w:gridSpan w:val="2"/>
            <w:tcBorders>
              <w:left w:val="nil"/>
              <w:bottom w:val="nil"/>
            </w:tcBorders>
            <w:shd w:val="clear" w:color="auto" w:fill="D9D9D9"/>
            <w:vAlign w:val="center"/>
          </w:tcPr>
          <w:p w:rsidR="00FA6166" w:rsidRPr="00326678" w:rsidRDefault="00FA6166" w:rsidP="0001597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6678">
              <w:rPr>
                <w:rFonts w:ascii="Arial" w:hAnsi="Arial" w:cs="Arial"/>
                <w:b/>
                <w:sz w:val="20"/>
                <w:szCs w:val="20"/>
              </w:rPr>
              <w:t>Avis technique Eau et Assainissement relatif aux demandes d’urbanisme</w:t>
            </w:r>
          </w:p>
          <w:p w:rsidR="00FA6166" w:rsidRPr="00326678" w:rsidRDefault="00FA6166" w:rsidP="00015970">
            <w:pPr>
              <w:spacing w:after="0"/>
              <w:jc w:val="center"/>
              <w:rPr>
                <w:rFonts w:ascii="Arial" w:hAnsi="Arial" w:cs="Arial"/>
                <w:b/>
                <w:i/>
              </w:rPr>
            </w:pPr>
            <w:r w:rsidRPr="00326678">
              <w:rPr>
                <w:rFonts w:ascii="Arial" w:hAnsi="Arial" w:cs="Arial"/>
                <w:b/>
                <w:i/>
                <w:sz w:val="20"/>
                <w:szCs w:val="20"/>
              </w:rPr>
              <w:t>Direction Eau et Assainissement du Grand Chalon</w:t>
            </w:r>
          </w:p>
        </w:tc>
      </w:tr>
      <w:tr w:rsidR="00FA6166" w:rsidRPr="00326678" w:rsidTr="00DE49E3">
        <w:trPr>
          <w:jc w:val="center"/>
        </w:trPr>
        <w:tc>
          <w:tcPr>
            <w:tcW w:w="11029" w:type="dxa"/>
            <w:gridSpan w:val="3"/>
            <w:tcBorders>
              <w:top w:val="nil"/>
              <w:bottom w:val="nil"/>
            </w:tcBorders>
            <w:shd w:val="clear" w:color="auto" w:fill="auto"/>
          </w:tcPr>
          <w:p w:rsidR="00FA6166" w:rsidRPr="00392093" w:rsidRDefault="00FA6166" w:rsidP="006C59A7">
            <w:pPr>
              <w:tabs>
                <w:tab w:val="left" w:pos="3680"/>
                <w:tab w:val="left" w:pos="8538"/>
              </w:tabs>
              <w:spacing w:before="40" w:after="0"/>
              <w:rPr>
                <w:rFonts w:ascii="Arial" w:hAnsi="Arial" w:cs="Arial"/>
                <w:color w:val="1F497D"/>
                <w:sz w:val="18"/>
                <w:szCs w:val="18"/>
              </w:rPr>
            </w:pPr>
            <w:r w:rsidRPr="00326678">
              <w:rPr>
                <w:rFonts w:ascii="Arial" w:hAnsi="Arial" w:cs="Arial"/>
                <w:b/>
                <w:sz w:val="18"/>
                <w:szCs w:val="18"/>
              </w:rPr>
              <w:t xml:space="preserve">Dossier n° et type de demande : </w:t>
            </w:r>
            <w:r w:rsidRPr="00413F13">
              <w:rPr>
                <w:rFonts w:ascii="Arial" w:hAnsi="Arial" w:cs="Arial"/>
                <w:noProof/>
                <w:color w:val="365F91"/>
                <w:sz w:val="18"/>
                <w:szCs w:val="18"/>
              </w:rPr>
              <w:t>PC</w:t>
            </w:r>
            <w:r w:rsidRPr="00326678">
              <w:rPr>
                <w:rFonts w:ascii="Arial" w:hAnsi="Arial" w:cs="Arial"/>
                <w:color w:val="365F91"/>
                <w:sz w:val="18"/>
                <w:szCs w:val="18"/>
              </w:rPr>
              <w:t xml:space="preserve"> </w:t>
            </w:r>
            <w:r w:rsidRPr="00413F13">
              <w:rPr>
                <w:rFonts w:ascii="Arial" w:hAnsi="Arial" w:cs="Arial"/>
                <w:noProof/>
                <w:color w:val="365F91"/>
                <w:sz w:val="18"/>
                <w:szCs w:val="18"/>
              </w:rPr>
              <w:t>071</w:t>
            </w:r>
            <w:r w:rsidRPr="00326678">
              <w:rPr>
                <w:rFonts w:ascii="Arial" w:hAnsi="Arial" w:cs="Arial"/>
                <w:color w:val="365F91"/>
                <w:sz w:val="18"/>
                <w:szCs w:val="18"/>
              </w:rPr>
              <w:t xml:space="preserve"> </w:t>
            </w:r>
            <w:r w:rsidRPr="00413F13">
              <w:rPr>
                <w:rFonts w:ascii="Arial" w:hAnsi="Arial" w:cs="Arial"/>
                <w:noProof/>
                <w:color w:val="365F91"/>
                <w:sz w:val="18"/>
                <w:szCs w:val="18"/>
              </w:rPr>
              <w:t>445</w:t>
            </w:r>
            <w:r w:rsidRPr="00326678">
              <w:rPr>
                <w:rFonts w:ascii="Arial" w:hAnsi="Arial" w:cs="Arial"/>
                <w:color w:val="365F91"/>
                <w:sz w:val="18"/>
                <w:szCs w:val="18"/>
              </w:rPr>
              <w:t xml:space="preserve"> </w:t>
            </w:r>
            <w:r w:rsidRPr="00413F13">
              <w:rPr>
                <w:rFonts w:ascii="Arial" w:hAnsi="Arial" w:cs="Arial"/>
                <w:noProof/>
                <w:color w:val="365F91"/>
                <w:sz w:val="18"/>
                <w:szCs w:val="18"/>
              </w:rPr>
              <w:t>25 E</w:t>
            </w:r>
            <w:r w:rsidRPr="00326678">
              <w:rPr>
                <w:rFonts w:ascii="Arial" w:hAnsi="Arial" w:cs="Arial"/>
                <w:color w:val="365F91"/>
                <w:sz w:val="18"/>
                <w:szCs w:val="18"/>
              </w:rPr>
              <w:t xml:space="preserve"> </w:t>
            </w:r>
            <w:r w:rsidRPr="00413F13">
              <w:rPr>
                <w:rFonts w:ascii="Arial" w:hAnsi="Arial" w:cs="Arial"/>
                <w:noProof/>
                <w:color w:val="365F91"/>
                <w:sz w:val="18"/>
                <w:szCs w:val="18"/>
              </w:rPr>
              <w:t>0009</w:t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t xml:space="preserve"> </w:t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tab/>
            </w:r>
          </w:p>
          <w:p w:rsidR="00FA6166" w:rsidRPr="00326678" w:rsidRDefault="00FA6166" w:rsidP="00015970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</w:rPr>
            </w:pPr>
            <w:r w:rsidRPr="00326678">
              <w:rPr>
                <w:rFonts w:ascii="Arial" w:hAnsi="Arial" w:cs="Arial"/>
                <w:b/>
                <w:sz w:val="18"/>
                <w:szCs w:val="18"/>
              </w:rPr>
              <w:t xml:space="preserve">Demandeur : </w:t>
            </w:r>
            <w:r w:rsidRPr="00413F13">
              <w:rPr>
                <w:rFonts w:ascii="Arial" w:hAnsi="Arial" w:cs="Arial"/>
                <w:noProof/>
                <w:color w:val="365F91"/>
                <w:sz w:val="18"/>
                <w:szCs w:val="18"/>
              </w:rPr>
              <w:t>SCI Pierre VIEILLARD</w:t>
            </w:r>
          </w:p>
          <w:p w:rsidR="00FA6166" w:rsidRPr="00326678" w:rsidRDefault="00FA6166" w:rsidP="00015970">
            <w:pPr>
              <w:spacing w:before="60" w:after="60"/>
              <w:rPr>
                <w:rFonts w:ascii="Arial" w:hAnsi="Arial" w:cs="Arial"/>
                <w:color w:val="365F91"/>
                <w:sz w:val="18"/>
                <w:szCs w:val="18"/>
              </w:rPr>
            </w:pPr>
            <w:r w:rsidRPr="00326678">
              <w:rPr>
                <w:rFonts w:ascii="Arial" w:hAnsi="Arial" w:cs="Arial"/>
                <w:b/>
                <w:sz w:val="18"/>
                <w:szCs w:val="18"/>
              </w:rPr>
              <w:t xml:space="preserve">Adresse des travaux : </w:t>
            </w:r>
            <w:r w:rsidRPr="00413F13">
              <w:rPr>
                <w:rFonts w:ascii="Arial" w:hAnsi="Arial" w:cs="Arial"/>
                <w:noProof/>
                <w:color w:val="365F91"/>
                <w:sz w:val="18"/>
                <w:szCs w:val="18"/>
              </w:rPr>
              <w:t>46, Rue Philippe Flatot</w:t>
            </w:r>
            <w:r w:rsidRPr="00326678">
              <w:rPr>
                <w:rFonts w:ascii="Arial" w:hAnsi="Arial" w:cs="Arial"/>
                <w:color w:val="365F91"/>
                <w:sz w:val="18"/>
                <w:szCs w:val="18"/>
              </w:rPr>
              <w:t xml:space="preserve"> - </w:t>
            </w:r>
            <w:r w:rsidRPr="00413F13">
              <w:rPr>
                <w:rFonts w:ascii="Arial" w:hAnsi="Arial" w:cs="Arial"/>
                <w:noProof/>
                <w:color w:val="365F91"/>
                <w:sz w:val="18"/>
                <w:szCs w:val="18"/>
              </w:rPr>
              <w:t>71380 SAINT-MARCEL</w:t>
            </w:r>
          </w:p>
          <w:p w:rsidR="00FA6166" w:rsidRPr="00326678" w:rsidRDefault="00FA6166" w:rsidP="00015970">
            <w:pPr>
              <w:spacing w:before="60" w:after="60"/>
              <w:rPr>
                <w:rFonts w:ascii="Arial" w:hAnsi="Arial" w:cs="Arial"/>
                <w:color w:val="365F91"/>
                <w:sz w:val="18"/>
                <w:szCs w:val="18"/>
              </w:rPr>
            </w:pPr>
            <w:r w:rsidRPr="00326678">
              <w:rPr>
                <w:rFonts w:ascii="Arial" w:hAnsi="Arial" w:cs="Arial"/>
                <w:b/>
                <w:sz w:val="18"/>
                <w:szCs w:val="18"/>
              </w:rPr>
              <w:t>Parcelles concernées (réf. cadastrales) :</w:t>
            </w:r>
            <w:r w:rsidRPr="00326678">
              <w:rPr>
                <w:rFonts w:ascii="Arial" w:hAnsi="Arial" w:cs="Arial"/>
                <w:color w:val="1F497D"/>
                <w:sz w:val="18"/>
                <w:szCs w:val="18"/>
              </w:rPr>
              <w:t xml:space="preserve"> </w:t>
            </w:r>
            <w:r w:rsidRPr="00413F13">
              <w:rPr>
                <w:rFonts w:ascii="Arial" w:hAnsi="Arial" w:cs="Arial"/>
                <w:noProof/>
                <w:color w:val="1F497D"/>
                <w:sz w:val="18"/>
                <w:szCs w:val="18"/>
              </w:rPr>
              <w:t>F 399</w:t>
            </w:r>
          </w:p>
          <w:p w:rsidR="00FA6166" w:rsidRPr="0018021E" w:rsidRDefault="00FA6166" w:rsidP="006204D0">
            <w:pPr>
              <w:tabs>
                <w:tab w:val="left" w:pos="3680"/>
                <w:tab w:val="left" w:pos="9105"/>
              </w:tabs>
              <w:spacing w:before="40" w:after="0"/>
              <w:rPr>
                <w:rFonts w:ascii="Arial" w:hAnsi="Arial" w:cs="Arial"/>
                <w:noProof/>
                <w:color w:val="365F91"/>
                <w:sz w:val="18"/>
                <w:szCs w:val="18"/>
              </w:rPr>
            </w:pPr>
            <w:r w:rsidRPr="00326678">
              <w:rPr>
                <w:rFonts w:ascii="Arial" w:hAnsi="Arial" w:cs="Arial"/>
                <w:b/>
                <w:sz w:val="18"/>
                <w:szCs w:val="18"/>
              </w:rPr>
              <w:t>Nature des travaux 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Extension d’un cabinet dentaire</w:t>
            </w:r>
            <w:r w:rsidRPr="006204D0">
              <w:rPr>
                <w:rFonts w:ascii="Arial" w:hAnsi="Arial" w:cs="Arial"/>
                <w:color w:val="1F497D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>.</w:t>
            </w:r>
          </w:p>
        </w:tc>
      </w:tr>
      <w:tr w:rsidR="00FA6166" w:rsidRPr="00326678" w:rsidTr="00DE49E3">
        <w:trPr>
          <w:trHeight w:val="276"/>
          <w:jc w:val="center"/>
        </w:trPr>
        <w:tc>
          <w:tcPr>
            <w:tcW w:w="11029" w:type="dxa"/>
            <w:gridSpan w:val="3"/>
            <w:tcBorders>
              <w:top w:val="nil"/>
              <w:bottom w:val="nil"/>
            </w:tcBorders>
            <w:shd w:val="clear" w:color="auto" w:fill="BFBFBF"/>
            <w:vAlign w:val="center"/>
          </w:tcPr>
          <w:p w:rsidR="00FA6166" w:rsidRPr="00326678" w:rsidRDefault="00FA6166" w:rsidP="00842A66">
            <w:pPr>
              <w:spacing w:before="60" w:after="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6678">
              <w:rPr>
                <w:rFonts w:ascii="Arial" w:hAnsi="Arial" w:cs="Arial"/>
                <w:b/>
                <w:sz w:val="20"/>
                <w:szCs w:val="20"/>
              </w:rPr>
              <w:t>EAU POTABLE</w:t>
            </w:r>
          </w:p>
        </w:tc>
      </w:tr>
      <w:tr w:rsidR="00FA6166" w:rsidRPr="00326678" w:rsidTr="008F124D">
        <w:trPr>
          <w:trHeight w:val="2270"/>
          <w:jc w:val="center"/>
        </w:trPr>
        <w:tc>
          <w:tcPr>
            <w:tcW w:w="694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FA6166" w:rsidRPr="00D91670" w:rsidRDefault="00FA6166" w:rsidP="00015970">
            <w:pPr>
              <w:spacing w:before="60" w:after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413F13">
              <w:rPr>
                <w:rFonts w:ascii="Arial" w:hAnsi="Arial" w:cs="Arial"/>
                <w:i/>
                <w:noProof/>
                <w:sz w:val="20"/>
                <w:szCs w:val="20"/>
              </w:rPr>
              <w:t>Exploitant : LE GRAND CHALON (03.85.43.78.05)</w:t>
            </w:r>
          </w:p>
          <w:p w:rsidR="00FA6166" w:rsidRDefault="00FA6166" w:rsidP="000B7B75">
            <w:pPr>
              <w:spacing w:after="0"/>
              <w:rPr>
                <w:rFonts w:ascii="Arial" w:hAnsi="Arial" w:cs="Arial"/>
                <w:color w:val="1F497D"/>
                <w:sz w:val="20"/>
                <w:szCs w:val="20"/>
              </w:rPr>
            </w:pPr>
          </w:p>
          <w:p w:rsidR="00FA6166" w:rsidRDefault="00FA6166" w:rsidP="000B7B75">
            <w:pPr>
              <w:spacing w:after="0"/>
              <w:rPr>
                <w:rFonts w:ascii="Arial" w:hAnsi="Arial" w:cs="Arial"/>
                <w:color w:val="1F497D"/>
                <w:sz w:val="20"/>
                <w:szCs w:val="20"/>
              </w:rPr>
            </w:pPr>
          </w:p>
          <w:p w:rsidR="00FA6166" w:rsidRPr="00D91670" w:rsidRDefault="00FA6166" w:rsidP="000B7B75">
            <w:pPr>
              <w:spacing w:after="0"/>
              <w:rPr>
                <w:rFonts w:ascii="Arial" w:hAnsi="Arial" w:cs="Arial"/>
                <w:color w:val="1F497D"/>
                <w:sz w:val="20"/>
                <w:szCs w:val="20"/>
              </w:rPr>
            </w:pPr>
            <w:r w:rsidRPr="00D91670">
              <w:rPr>
                <w:rFonts w:ascii="Arial" w:hAnsi="Arial" w:cs="Arial"/>
                <w:color w:val="1F497D"/>
                <w:sz w:val="20"/>
                <w:szCs w:val="20"/>
              </w:rPr>
              <w:t xml:space="preserve">Parcelle 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>déjà raccordée</w:t>
            </w:r>
            <w:r w:rsidRPr="00D91670">
              <w:rPr>
                <w:rFonts w:ascii="Arial" w:hAnsi="Arial" w:cs="Arial"/>
                <w:color w:val="1F497D"/>
                <w:sz w:val="20"/>
                <w:szCs w:val="20"/>
              </w:rPr>
              <w:t xml:space="preserve"> </w:t>
            </w:r>
          </w:p>
          <w:p w:rsidR="00FA6166" w:rsidRPr="00D91670" w:rsidRDefault="00FA6166" w:rsidP="009205F4">
            <w:pPr>
              <w:spacing w:before="60" w:after="0"/>
              <w:jc w:val="both"/>
              <w:rPr>
                <w:rFonts w:ascii="Arial" w:hAnsi="Arial" w:cs="Arial"/>
                <w:color w:val="1F497D"/>
                <w:sz w:val="20"/>
                <w:szCs w:val="20"/>
              </w:rPr>
            </w:pPr>
          </w:p>
          <w:p w:rsidR="00FA6166" w:rsidRPr="00D91670" w:rsidRDefault="00FA6166" w:rsidP="008A2A82">
            <w:pPr>
              <w:spacing w:before="120" w:after="0" w:line="240" w:lineRule="auto"/>
              <w:jc w:val="right"/>
              <w:rPr>
                <w:rFonts w:ascii="Arial" w:hAnsi="Arial" w:cs="Arial"/>
                <w:i/>
                <w:color w:val="1F497D"/>
                <w:sz w:val="20"/>
                <w:szCs w:val="20"/>
              </w:rPr>
            </w:pPr>
          </w:p>
        </w:tc>
        <w:tc>
          <w:tcPr>
            <w:tcW w:w="4084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:rsidR="00FA6166" w:rsidRPr="00BA1434" w:rsidRDefault="00FA6166" w:rsidP="007B0C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fr-FR"/>
              </w:rPr>
              <w:drawing>
                <wp:inline distT="0" distB="0" distL="0" distR="0">
                  <wp:extent cx="2232660" cy="3028315"/>
                  <wp:effectExtent l="0" t="0" r="0" b="635"/>
                  <wp:docPr id="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60" cy="302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166" w:rsidRPr="00326678" w:rsidTr="008F124D">
        <w:trPr>
          <w:trHeight w:val="202"/>
          <w:jc w:val="center"/>
        </w:trPr>
        <w:tc>
          <w:tcPr>
            <w:tcW w:w="6945" w:type="dxa"/>
            <w:gridSpan w:val="2"/>
            <w:tcBorders>
              <w:top w:val="nil"/>
              <w:bottom w:val="nil"/>
            </w:tcBorders>
            <w:shd w:val="clear" w:color="auto" w:fill="BFBFBF"/>
            <w:vAlign w:val="center"/>
          </w:tcPr>
          <w:p w:rsidR="00FA6166" w:rsidRPr="00D91670" w:rsidRDefault="00FA6166" w:rsidP="00FD1C15">
            <w:pPr>
              <w:spacing w:before="60" w:after="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1670">
              <w:rPr>
                <w:rFonts w:ascii="Arial" w:hAnsi="Arial" w:cs="Arial"/>
                <w:b/>
                <w:sz w:val="20"/>
                <w:szCs w:val="20"/>
              </w:rPr>
              <w:t>EAUX USEES</w:t>
            </w:r>
          </w:p>
        </w:tc>
        <w:tc>
          <w:tcPr>
            <w:tcW w:w="4084" w:type="dxa"/>
            <w:vMerge/>
            <w:shd w:val="clear" w:color="auto" w:fill="BFBFBF"/>
            <w:vAlign w:val="center"/>
          </w:tcPr>
          <w:p w:rsidR="00FA6166" w:rsidRPr="00D91670" w:rsidRDefault="00FA6166" w:rsidP="00FD1C15">
            <w:pPr>
              <w:spacing w:before="60" w:after="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A6166" w:rsidRPr="00326678" w:rsidTr="008F124D">
        <w:trPr>
          <w:trHeight w:val="2404"/>
          <w:jc w:val="center"/>
        </w:trPr>
        <w:tc>
          <w:tcPr>
            <w:tcW w:w="694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FA6166" w:rsidRPr="00D91670" w:rsidRDefault="00FA6166" w:rsidP="00CE0F9F">
            <w:pPr>
              <w:spacing w:before="60" w:after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413F13">
              <w:rPr>
                <w:rFonts w:ascii="Arial" w:hAnsi="Arial" w:cs="Arial"/>
                <w:i/>
                <w:noProof/>
                <w:sz w:val="20"/>
                <w:szCs w:val="20"/>
              </w:rPr>
              <w:t>Exploitant : LE GRAND CHALON (03.85.43.78.05)</w:t>
            </w:r>
          </w:p>
          <w:p w:rsidR="00FA6166" w:rsidRPr="00D91670" w:rsidRDefault="00FA6166" w:rsidP="00D02112">
            <w:pPr>
              <w:tabs>
                <w:tab w:val="left" w:pos="862"/>
                <w:tab w:val="left" w:pos="3718"/>
              </w:tabs>
              <w:spacing w:before="60" w:after="0"/>
              <w:rPr>
                <w:rFonts w:ascii="Arial" w:hAnsi="Arial" w:cs="Arial"/>
                <w:b/>
                <w:color w:val="1F497D"/>
                <w:sz w:val="20"/>
                <w:szCs w:val="20"/>
              </w:rPr>
            </w:pP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t xml:space="preserve"> </w:t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tab/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instrText xml:space="preserve"> FORMCHECKBOX </w:instrText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fldChar w:fldCharType="end"/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t xml:space="preserve"> Collectif</w:t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tab/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instrText xml:space="preserve"> FORMCHECKBOX </w:instrText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fldChar w:fldCharType="separate"/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fldChar w:fldCharType="end"/>
            </w:r>
            <w:r w:rsidRPr="00D91670">
              <w:rPr>
                <w:rFonts w:ascii="Arial" w:hAnsi="Arial" w:cs="Arial"/>
                <w:b/>
                <w:color w:val="1F497D"/>
                <w:sz w:val="20"/>
                <w:szCs w:val="20"/>
              </w:rPr>
              <w:t xml:space="preserve"> Non Collectif</w:t>
            </w:r>
          </w:p>
          <w:p w:rsidR="00FA6166" w:rsidRPr="00D91670" w:rsidRDefault="00FA6166" w:rsidP="00A12D1D">
            <w:pPr>
              <w:spacing w:after="0"/>
              <w:rPr>
                <w:rFonts w:ascii="Arial" w:hAnsi="Arial" w:cs="Arial"/>
                <w:b/>
                <w:color w:val="1F497D"/>
                <w:sz w:val="20"/>
                <w:szCs w:val="20"/>
              </w:rPr>
            </w:pPr>
          </w:p>
          <w:p w:rsidR="00FA6166" w:rsidRPr="00D91670" w:rsidRDefault="00FA6166" w:rsidP="00A12D1D">
            <w:pPr>
              <w:spacing w:after="0"/>
              <w:rPr>
                <w:rFonts w:ascii="Arial" w:hAnsi="Arial" w:cs="Arial"/>
                <w:color w:val="1F497D"/>
                <w:sz w:val="20"/>
                <w:szCs w:val="20"/>
              </w:rPr>
            </w:pPr>
            <w:r w:rsidRPr="00D91670">
              <w:rPr>
                <w:rFonts w:ascii="Arial" w:hAnsi="Arial" w:cs="Arial"/>
                <w:color w:val="1F497D"/>
                <w:sz w:val="20"/>
                <w:szCs w:val="20"/>
              </w:rPr>
              <w:t xml:space="preserve">Parcelle 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>déjà raccordée</w:t>
            </w:r>
            <w:r w:rsidRPr="00D91670">
              <w:rPr>
                <w:rFonts w:ascii="Arial" w:hAnsi="Arial" w:cs="Arial"/>
                <w:color w:val="1F497D"/>
                <w:sz w:val="20"/>
                <w:szCs w:val="20"/>
              </w:rPr>
              <w:t xml:space="preserve"> </w:t>
            </w:r>
          </w:p>
          <w:p w:rsidR="00FA6166" w:rsidRDefault="00FA6166" w:rsidP="00F672D0">
            <w:pPr>
              <w:spacing w:before="60" w:after="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A6166" w:rsidRPr="00D91670" w:rsidRDefault="00FA6166" w:rsidP="00F672D0">
            <w:pPr>
              <w:spacing w:before="60" w:after="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91670">
              <w:rPr>
                <w:rFonts w:ascii="Arial" w:hAnsi="Arial" w:cs="Arial"/>
                <w:b/>
                <w:sz w:val="20"/>
                <w:szCs w:val="20"/>
              </w:rPr>
              <w:t>Le pétitionnaire devra séparer les réseaux d’évacuation des eaux usées et des eaux pluviales</w:t>
            </w:r>
            <w:r w:rsidRPr="00D91670">
              <w:rPr>
                <w:rFonts w:ascii="Arial" w:hAnsi="Arial" w:cs="Arial"/>
                <w:color w:val="1F497D"/>
                <w:sz w:val="20"/>
                <w:szCs w:val="20"/>
              </w:rPr>
              <w:t xml:space="preserve"> </w:t>
            </w:r>
            <w:r w:rsidRPr="00D91670">
              <w:rPr>
                <w:rFonts w:ascii="Arial" w:hAnsi="Arial" w:cs="Arial"/>
                <w:b/>
                <w:sz w:val="20"/>
                <w:szCs w:val="20"/>
              </w:rPr>
              <w:t>conformément au règlement de l’assainissement.</w:t>
            </w:r>
          </w:p>
          <w:p w:rsidR="00FA6166" w:rsidRPr="00D91670" w:rsidRDefault="00FA6166" w:rsidP="0055611B">
            <w:pPr>
              <w:spacing w:before="120" w:after="0" w:line="240" w:lineRule="auto"/>
              <w:jc w:val="right"/>
              <w:rPr>
                <w:rFonts w:ascii="Arial" w:hAnsi="Arial" w:cs="Arial"/>
                <w:i/>
                <w:color w:val="1F497D"/>
                <w:sz w:val="18"/>
                <w:szCs w:val="18"/>
              </w:rPr>
            </w:pPr>
            <w:r w:rsidRPr="00D91670">
              <w:rPr>
                <w:rFonts w:ascii="Arial" w:hAnsi="Arial" w:cs="Arial"/>
                <w:i/>
                <w:color w:val="1F497D"/>
                <w:sz w:val="18"/>
                <w:szCs w:val="18"/>
              </w:rPr>
              <w:t>LEGENDE PLAN : bleu = AEP</w:t>
            </w:r>
            <w:r>
              <w:rPr>
                <w:rFonts w:ascii="Arial" w:hAnsi="Arial" w:cs="Arial"/>
                <w:i/>
                <w:color w:val="1F497D"/>
                <w:sz w:val="18"/>
                <w:szCs w:val="18"/>
              </w:rPr>
              <w:t xml:space="preserve"> </w:t>
            </w:r>
            <w:r w:rsidRPr="00015F88">
              <w:rPr>
                <w:rFonts w:ascii="Arial" w:hAnsi="Arial" w:cs="Arial"/>
                <w:i/>
                <w:color w:val="1F497D"/>
                <w:spacing w:val="-4"/>
                <w:sz w:val="18"/>
                <w:szCs w:val="18"/>
              </w:rPr>
              <w:t>vert = eaux pluviales ; rouge = eaux usées</w:t>
            </w:r>
            <w:r w:rsidRPr="00D91670">
              <w:rPr>
                <w:rFonts w:ascii="Arial" w:hAnsi="Arial" w:cs="Arial"/>
                <w:i/>
                <w:color w:val="1F497D"/>
                <w:sz w:val="18"/>
                <w:szCs w:val="18"/>
              </w:rPr>
              <w:t xml:space="preserve"> </w:t>
            </w:r>
          </w:p>
          <w:p w:rsidR="00FA6166" w:rsidRPr="00015F88" w:rsidRDefault="00FA6166" w:rsidP="0055611B">
            <w:pPr>
              <w:spacing w:before="60" w:after="60"/>
              <w:jc w:val="right"/>
              <w:rPr>
                <w:rFonts w:ascii="Century Gothic" w:hAnsi="Century Gothic"/>
                <w:b/>
                <w:color w:val="365F91"/>
                <w:spacing w:val="-4"/>
                <w:sz w:val="20"/>
                <w:szCs w:val="20"/>
              </w:rPr>
            </w:pPr>
            <w:r>
              <w:rPr>
                <w:rFonts w:ascii="Arial" w:hAnsi="Arial" w:cs="Arial"/>
                <w:i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4013835</wp:posOffset>
                      </wp:positionH>
                      <wp:positionV relativeFrom="paragraph">
                        <wp:posOffset>51435</wp:posOffset>
                      </wp:positionV>
                      <wp:extent cx="172085" cy="100965"/>
                      <wp:effectExtent l="17145" t="8890" r="10795" b="13970"/>
                      <wp:wrapNone/>
                      <wp:docPr id="1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085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FF">
                                  <a:alpha val="60001"/>
                                </a:srgbClr>
                              </a:solidFill>
                              <a:ln w="15875">
                                <a:solidFill>
                                  <a:srgbClr val="3333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316.05pt;margin-top:4.05pt;width:13.55pt;height: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" fillcolor="#33f" strokecolor="#33f" strokeweight="1.25pt">
                      <v:fill opacity="39321f"/>
                    </v:rect>
                  </w:pict>
                </mc:Fallback>
              </mc:AlternateContent>
            </w:r>
            <w:r w:rsidRPr="00D91670">
              <w:rPr>
                <w:rFonts w:ascii="Arial" w:hAnsi="Arial" w:cs="Arial"/>
                <w:i/>
                <w:color w:val="1F497D"/>
                <w:sz w:val="18"/>
                <w:szCs w:val="18"/>
              </w:rPr>
              <w:t xml:space="preserve"> ZONE PROJET : </w:t>
            </w:r>
            <w:r w:rsidRPr="00D91670">
              <w:rPr>
                <w:rFonts w:ascii="Arial" w:hAnsi="Arial" w:cs="Arial"/>
                <w:i/>
                <w:color w:val="1F497D"/>
                <w:sz w:val="18"/>
                <w:szCs w:val="18"/>
              </w:rPr>
              <w:tab/>
            </w:r>
          </w:p>
        </w:tc>
        <w:tc>
          <w:tcPr>
            <w:tcW w:w="4084" w:type="dxa"/>
            <w:vMerge/>
            <w:tcBorders>
              <w:bottom w:val="nil"/>
            </w:tcBorders>
            <w:shd w:val="clear" w:color="auto" w:fill="auto"/>
          </w:tcPr>
          <w:p w:rsidR="00FA6166" w:rsidRPr="00326678" w:rsidRDefault="00FA6166" w:rsidP="00904D1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FA6166" w:rsidRPr="00326678" w:rsidTr="00DE49E3">
        <w:trPr>
          <w:trHeight w:val="372"/>
          <w:jc w:val="center"/>
        </w:trPr>
        <w:tc>
          <w:tcPr>
            <w:tcW w:w="11029" w:type="dxa"/>
            <w:gridSpan w:val="3"/>
            <w:tcBorders>
              <w:top w:val="nil"/>
              <w:bottom w:val="nil"/>
            </w:tcBorders>
            <w:shd w:val="clear" w:color="auto" w:fill="BFBFBF"/>
            <w:vAlign w:val="center"/>
          </w:tcPr>
          <w:p w:rsidR="00FA6166" w:rsidRPr="00326678" w:rsidRDefault="00FA6166" w:rsidP="00841B1A">
            <w:pPr>
              <w:spacing w:before="6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6678">
              <w:rPr>
                <w:rFonts w:ascii="Arial" w:hAnsi="Arial" w:cs="Arial"/>
                <w:b/>
                <w:sz w:val="20"/>
                <w:szCs w:val="20"/>
              </w:rPr>
              <w:t>EAUX PLUVIALES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URBAINES</w:t>
            </w:r>
          </w:p>
        </w:tc>
      </w:tr>
      <w:tr w:rsidR="00FA6166" w:rsidRPr="00326678" w:rsidTr="00DE49E3">
        <w:trPr>
          <w:trHeight w:val="991"/>
          <w:jc w:val="center"/>
        </w:trPr>
        <w:tc>
          <w:tcPr>
            <w:tcW w:w="11029" w:type="dxa"/>
            <w:gridSpan w:val="3"/>
            <w:tcBorders>
              <w:top w:val="nil"/>
              <w:bottom w:val="nil"/>
            </w:tcBorders>
            <w:shd w:val="clear" w:color="auto" w:fill="auto"/>
          </w:tcPr>
          <w:p w:rsidR="00FA6166" w:rsidRPr="00326678" w:rsidRDefault="00FA6166" w:rsidP="00515CA9">
            <w:pPr>
              <w:spacing w:before="60" w:after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413F13">
              <w:rPr>
                <w:rFonts w:ascii="Arial" w:hAnsi="Arial" w:cs="Arial"/>
                <w:i/>
                <w:noProof/>
                <w:sz w:val="20"/>
                <w:szCs w:val="20"/>
              </w:rPr>
              <w:t>Exploitant : LE GRAND CHALON (03.85.43.78.05)</w:t>
            </w:r>
          </w:p>
          <w:p w:rsidR="00FA6166" w:rsidRPr="00071FE5" w:rsidRDefault="00FA6166" w:rsidP="00071FE5">
            <w:pPr>
              <w:shd w:val="clear" w:color="auto" w:fill="FFFFFF"/>
              <w:spacing w:after="0" w:line="259" w:lineRule="atLeast"/>
              <w:jc w:val="both"/>
              <w:rPr>
                <w:rFonts w:ascii="Arial" w:hAnsi="Arial" w:cs="Arial"/>
                <w:color w:val="1F497D"/>
                <w:sz w:val="20"/>
                <w:szCs w:val="20"/>
              </w:rPr>
            </w:pPr>
            <w:r w:rsidRPr="00071FE5">
              <w:rPr>
                <w:rFonts w:ascii="Arial" w:eastAsia="Times New Roman" w:hAnsi="Arial" w:cs="Arial"/>
                <w:b/>
                <w:bCs/>
                <w:color w:val="365F91"/>
                <w:sz w:val="20"/>
                <w:szCs w:val="20"/>
                <w:bdr w:val="none" w:sz="0" w:space="0" w:color="auto" w:frame="1"/>
                <w:lang w:eastAsia="fr-FR"/>
              </w:rPr>
              <w:t>Le raccordement des immeubles au domaine public et au réseau de collecte des eaux pluviales n’est pas une obligation du service public.</w:t>
            </w:r>
            <w:r w:rsidRPr="00071FE5">
              <w:rPr>
                <w:rFonts w:ascii="Arial" w:eastAsia="Times New Roman" w:hAnsi="Arial" w:cs="Arial"/>
                <w:color w:val="365F91"/>
                <w:sz w:val="20"/>
                <w:szCs w:val="20"/>
                <w:bdr w:val="none" w:sz="0" w:space="0" w:color="auto" w:frame="1"/>
                <w:lang w:eastAsia="fr-FR"/>
              </w:rPr>
              <w:t> </w:t>
            </w:r>
            <w:r w:rsidRPr="00071FE5">
              <w:rPr>
                <w:rFonts w:ascii="Arial" w:hAnsi="Arial" w:cs="Arial"/>
                <w:color w:val="1F497D"/>
                <w:sz w:val="20"/>
                <w:szCs w:val="20"/>
              </w:rPr>
              <w:t>Le pétitionnaire doit gérer ses eaux pluviales à la parcelle conformément aux prescriptions du zonage des eaux pluviales, accessible sur le site internet du Grand Chalon dans la rubrique : « Compétences\eau et assainissement\gestion des eaux pluviales\Consulter le règlement du zonage des eaux pluviales ».  </w:t>
            </w:r>
          </w:p>
          <w:p w:rsidR="00FA6166" w:rsidRPr="00071FE5" w:rsidRDefault="00FA6166" w:rsidP="00071FE5">
            <w:pPr>
              <w:shd w:val="clear" w:color="auto" w:fill="FFFFFF"/>
              <w:spacing w:after="0" w:line="259" w:lineRule="atLeast"/>
              <w:jc w:val="both"/>
              <w:rPr>
                <w:rFonts w:ascii="Arial" w:hAnsi="Arial" w:cs="Arial"/>
                <w:color w:val="1F497D"/>
                <w:sz w:val="20"/>
                <w:szCs w:val="20"/>
              </w:rPr>
            </w:pPr>
            <w:r w:rsidRPr="00071FE5">
              <w:rPr>
                <w:rFonts w:ascii="Arial" w:hAnsi="Arial" w:cs="Arial"/>
                <w:color w:val="1F497D"/>
                <w:sz w:val="20"/>
                <w:szCs w:val="20"/>
              </w:rPr>
              <w:t>La séparation des eaux usées et des eaux pluviales est obligatoire conformément au règlement de l’assainissement.</w:t>
            </w:r>
          </w:p>
          <w:p w:rsidR="00FA6166" w:rsidRPr="00071FE5" w:rsidRDefault="00FA6166" w:rsidP="0033570F">
            <w:pPr>
              <w:spacing w:after="0" w:line="240" w:lineRule="auto"/>
              <w:rPr>
                <w:rFonts w:ascii="Arial" w:hAnsi="Arial" w:cs="Arial"/>
                <w:color w:val="1F497D"/>
                <w:sz w:val="18"/>
                <w:szCs w:val="18"/>
              </w:rPr>
            </w:pPr>
            <w:r>
              <w:rPr>
                <w:rFonts w:ascii="Arial" w:hAnsi="Arial" w:cs="Arial"/>
                <w:color w:val="365F91"/>
                <w:sz w:val="18"/>
                <w:szCs w:val="18"/>
                <w:bdr w:val="none" w:sz="0" w:space="0" w:color="auto" w:frame="1"/>
                <w:shd w:val="clear" w:color="auto" w:fill="FFFFFF"/>
              </w:rPr>
              <w:t>Pour tous renseignements : Direction de l’Eau et de l’Assainissement </w:t>
            </w:r>
            <w:hyperlink r:id="rId11" w:history="1">
              <w:r>
                <w:rPr>
                  <w:rStyle w:val="Lienhypertexte"/>
                  <w:rFonts w:ascii="Arial" w:hAnsi="Arial" w:cs="Arial"/>
                  <w:sz w:val="18"/>
                  <w:szCs w:val="18"/>
                  <w:bdr w:val="none" w:sz="0" w:space="0" w:color="auto" w:frame="1"/>
                  <w:shd w:val="clear" w:color="auto" w:fill="FFFFFF"/>
                </w:rPr>
                <w:t>eauetassainissement@legrandchalon.fr</w:t>
              </w:r>
            </w:hyperlink>
          </w:p>
        </w:tc>
      </w:tr>
      <w:tr w:rsidR="00FA6166" w:rsidRPr="00326678" w:rsidTr="00DE49E3">
        <w:trPr>
          <w:trHeight w:val="345"/>
          <w:jc w:val="center"/>
        </w:trPr>
        <w:tc>
          <w:tcPr>
            <w:tcW w:w="11029" w:type="dxa"/>
            <w:gridSpan w:val="3"/>
            <w:tcBorders>
              <w:top w:val="nil"/>
              <w:bottom w:val="nil"/>
            </w:tcBorders>
            <w:shd w:val="clear" w:color="auto" w:fill="BFBFBF"/>
          </w:tcPr>
          <w:p w:rsidR="00FA6166" w:rsidRPr="00326678" w:rsidRDefault="00FA6166" w:rsidP="00FD1C15">
            <w:pPr>
              <w:pStyle w:val="Retraitcorpsdetexte"/>
              <w:spacing w:before="60" w:after="20"/>
              <w:ind w:firstLine="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26678">
              <w:rPr>
                <w:rFonts w:ascii="Arial" w:hAnsi="Arial" w:cs="Arial"/>
                <w:b/>
                <w:i/>
                <w:sz w:val="20"/>
                <w:szCs w:val="20"/>
              </w:rPr>
              <w:t>Information Participation au Financement de l’Assainissement Collectif (PFAC)</w:t>
            </w:r>
          </w:p>
        </w:tc>
      </w:tr>
      <w:tr w:rsidR="00FA6166" w:rsidRPr="00326678" w:rsidTr="00DE49E3">
        <w:trPr>
          <w:trHeight w:val="713"/>
          <w:jc w:val="center"/>
        </w:trPr>
        <w:tc>
          <w:tcPr>
            <w:tcW w:w="11029" w:type="dxa"/>
            <w:gridSpan w:val="3"/>
            <w:tcBorders>
              <w:top w:val="nil"/>
              <w:bottom w:val="nil"/>
            </w:tcBorders>
            <w:shd w:val="clear" w:color="auto" w:fill="auto"/>
          </w:tcPr>
          <w:p w:rsidR="00FA6166" w:rsidRPr="00326678" w:rsidRDefault="00FA6166" w:rsidP="008831AD">
            <w:pPr>
              <w:tabs>
                <w:tab w:val="left" w:pos="3680"/>
                <w:tab w:val="left" w:pos="9105"/>
              </w:tabs>
              <w:spacing w:before="40" w:after="0"/>
              <w:rPr>
                <w:rFonts w:ascii="Arial" w:hAnsi="Arial" w:cs="Arial"/>
                <w:color w:val="1F497D"/>
                <w:sz w:val="20"/>
                <w:szCs w:val="20"/>
              </w:rPr>
            </w:pPr>
            <w:r w:rsidRPr="00326678">
              <w:rPr>
                <w:rFonts w:ascii="Arial" w:hAnsi="Arial" w:cs="Arial"/>
                <w:sz w:val="20"/>
                <w:szCs w:val="20"/>
              </w:rPr>
              <w:t xml:space="preserve">Assujettissement à la PFAC : </w:t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instrText xml:space="preserve"> FORMCHECKBOX </w:instrText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fldChar w:fldCharType="end"/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t xml:space="preserve">  oui</w:t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tab/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instrText xml:space="preserve"> FORMCHECKBOX </w:instrText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fldChar w:fldCharType="end"/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t xml:space="preserve">  non</w:t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tab/>
            </w:r>
            <w:r w:rsidRPr="00326678">
              <w:rPr>
                <w:noProof/>
              </w:rPr>
              <w:t xml:space="preserve"> </w:t>
            </w:r>
            <w:r w:rsidRPr="00326678">
              <w:rPr>
                <w:rFonts w:ascii="Arial" w:hAnsi="Arial" w:cs="Arial"/>
                <w:noProof/>
                <w:color w:val="1F497D"/>
                <w:sz w:val="20"/>
                <w:szCs w:val="20"/>
              </w:rPr>
              <w:t>Extension</w:t>
            </w:r>
            <w:r w:rsidRPr="00326678">
              <w:rPr>
                <w:noProof/>
              </w:rPr>
              <w:t xml:space="preserve"> </w:t>
            </w:r>
            <w:r w:rsidRPr="00326678">
              <w:rPr>
                <w:noProof/>
                <w:color w:val="365F91"/>
              </w:rPr>
              <w:sym w:font="Wingdings 2" w:char="F052"/>
            </w:r>
          </w:p>
          <w:p w:rsidR="00FA6166" w:rsidRPr="00326678" w:rsidRDefault="00FA6166" w:rsidP="00FD1C15">
            <w:pPr>
              <w:spacing w:before="40" w:after="0"/>
              <w:rPr>
                <w:rFonts w:ascii="Arial" w:hAnsi="Arial" w:cs="Arial"/>
                <w:sz w:val="20"/>
                <w:szCs w:val="20"/>
              </w:rPr>
            </w:pPr>
            <w:r w:rsidRPr="00326678">
              <w:rPr>
                <w:rFonts w:ascii="Arial" w:hAnsi="Arial" w:cs="Arial"/>
                <w:sz w:val="20"/>
                <w:szCs w:val="20"/>
              </w:rPr>
              <w:t xml:space="preserve">Surface créée : </w:t>
            </w:r>
            <w:r w:rsidRPr="00413F13">
              <w:rPr>
                <w:rFonts w:ascii="Arial" w:hAnsi="Arial" w:cs="Arial"/>
                <w:noProof/>
                <w:color w:val="1F497D"/>
                <w:sz w:val="20"/>
                <w:szCs w:val="20"/>
              </w:rPr>
              <w:t>120,00</w:t>
            </w:r>
            <w:r w:rsidRPr="00326678">
              <w:rPr>
                <w:rFonts w:ascii="Arial" w:hAnsi="Arial" w:cs="Arial"/>
                <w:color w:val="1F497D"/>
                <w:sz w:val="20"/>
                <w:szCs w:val="20"/>
              </w:rPr>
              <w:t xml:space="preserve"> m²</w:t>
            </w:r>
          </w:p>
          <w:p w:rsidR="00FA6166" w:rsidRPr="00326678" w:rsidRDefault="00FA6166" w:rsidP="00FA6166">
            <w:pPr>
              <w:pStyle w:val="Retraitcorpsdetexte"/>
              <w:spacing w:after="60"/>
              <w:ind w:firstLine="0"/>
              <w:rPr>
                <w:rFonts w:ascii="Arial" w:hAnsi="Arial" w:cs="Arial"/>
                <w:b/>
                <w:highlight w:val="yellow"/>
              </w:rPr>
            </w:pPr>
            <w:r w:rsidRPr="00326678">
              <w:rPr>
                <w:rFonts w:ascii="Arial" w:hAnsi="Arial" w:cs="Arial"/>
                <w:sz w:val="20"/>
                <w:szCs w:val="20"/>
              </w:rPr>
              <w:t xml:space="preserve">Calcul et montant total en € : </w:t>
            </w:r>
            <w:r>
              <w:rPr>
                <w:rFonts w:ascii="Arial" w:eastAsia="Calibri" w:hAnsi="Arial" w:cs="Arial"/>
                <w:noProof/>
                <w:color w:val="1F497D"/>
                <w:sz w:val="20"/>
                <w:szCs w:val="20"/>
                <w:lang w:eastAsia="en-US"/>
              </w:rPr>
              <w:t>4</w:t>
            </w:r>
            <w:r w:rsidRPr="00326678">
              <w:rPr>
                <w:rFonts w:ascii="Arial" w:eastAsia="Calibri" w:hAnsi="Arial" w:cs="Arial"/>
                <w:noProof/>
                <w:color w:val="1F497D"/>
                <w:sz w:val="20"/>
                <w:szCs w:val="20"/>
                <w:lang w:eastAsia="en-US"/>
              </w:rPr>
              <w:t>,</w:t>
            </w:r>
            <w:r>
              <w:rPr>
                <w:rFonts w:ascii="Arial" w:eastAsia="Calibri" w:hAnsi="Arial" w:cs="Arial"/>
                <w:noProof/>
                <w:color w:val="1F497D"/>
                <w:sz w:val="20"/>
                <w:szCs w:val="20"/>
                <w:lang w:eastAsia="en-US"/>
              </w:rPr>
              <w:t>20</w:t>
            </w:r>
            <w:r w:rsidRPr="00326678">
              <w:rPr>
                <w:rFonts w:ascii="Arial" w:eastAsia="Calibri" w:hAnsi="Arial" w:cs="Arial"/>
                <w:noProof/>
                <w:color w:val="1F497D"/>
                <w:sz w:val="20"/>
                <w:szCs w:val="20"/>
                <w:lang w:eastAsia="en-US"/>
              </w:rPr>
              <w:t xml:space="preserve"> x </w:t>
            </w:r>
            <w:r w:rsidRPr="00413F13">
              <w:rPr>
                <w:rFonts w:ascii="Arial" w:hAnsi="Arial" w:cs="Arial"/>
                <w:noProof/>
                <w:color w:val="1F497D"/>
                <w:sz w:val="20"/>
                <w:szCs w:val="20"/>
              </w:rPr>
              <w:t>120,00</w:t>
            </w:r>
            <w:r w:rsidRPr="00326678">
              <w:rPr>
                <w:rFonts w:ascii="Arial" w:eastAsia="Calibri" w:hAnsi="Arial" w:cs="Arial"/>
                <w:noProof/>
                <w:color w:val="1F497D"/>
                <w:sz w:val="20"/>
                <w:szCs w:val="20"/>
                <w:lang w:eastAsia="en-US"/>
              </w:rPr>
              <w:t xml:space="preserve"> m² = </w:t>
            </w:r>
            <w:r>
              <w:rPr>
                <w:rFonts w:ascii="Arial" w:eastAsia="Calibri" w:hAnsi="Arial" w:cs="Arial"/>
                <w:b/>
                <w:noProof/>
                <w:color w:val="1F497D"/>
                <w:sz w:val="20"/>
                <w:szCs w:val="20"/>
                <w:u w:val="single"/>
                <w:lang w:eastAsia="en-US"/>
              </w:rPr>
              <w:t>504</w:t>
            </w:r>
            <w:r w:rsidRPr="00326678">
              <w:rPr>
                <w:rFonts w:ascii="Arial" w:eastAsia="Calibri" w:hAnsi="Arial" w:cs="Arial"/>
                <w:b/>
                <w:noProof/>
                <w:color w:val="1F497D"/>
                <w:sz w:val="20"/>
                <w:szCs w:val="20"/>
                <w:u w:val="single"/>
                <w:lang w:eastAsia="en-US"/>
              </w:rPr>
              <w:t xml:space="preserve"> €</w:t>
            </w:r>
            <w:r w:rsidRPr="00326678">
              <w:rPr>
                <w:rFonts w:ascii="Arial" w:eastAsia="Calibri" w:hAnsi="Arial" w:cs="Arial"/>
                <w:noProof/>
                <w:color w:val="1F497D"/>
                <w:sz w:val="20"/>
                <w:szCs w:val="20"/>
                <w:lang w:eastAsia="en-US"/>
              </w:rPr>
              <w:t xml:space="preserve"> aux conditions connues à la date ci-dessous</w:t>
            </w:r>
          </w:p>
        </w:tc>
      </w:tr>
      <w:tr w:rsidR="00FA6166" w:rsidRPr="00326678" w:rsidTr="008400C7">
        <w:trPr>
          <w:trHeight w:val="318"/>
          <w:jc w:val="center"/>
        </w:trPr>
        <w:tc>
          <w:tcPr>
            <w:tcW w:w="11029" w:type="dxa"/>
            <w:gridSpan w:val="3"/>
            <w:tcBorders>
              <w:top w:val="nil"/>
              <w:bottom w:val="nil"/>
            </w:tcBorders>
            <w:shd w:val="clear" w:color="auto" w:fill="BFBFBF"/>
          </w:tcPr>
          <w:p w:rsidR="00FA6166" w:rsidRPr="00326678" w:rsidRDefault="00FA6166" w:rsidP="001F2DA1">
            <w:pPr>
              <w:spacing w:before="60" w:after="60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326678">
              <w:rPr>
                <w:rFonts w:ascii="Arial" w:hAnsi="Arial" w:cs="Arial"/>
                <w:b/>
                <w:sz w:val="20"/>
                <w:szCs w:val="20"/>
              </w:rPr>
              <w:t xml:space="preserve">Autres observations : </w:t>
            </w:r>
          </w:p>
        </w:tc>
      </w:tr>
      <w:tr w:rsidR="00FA6166" w:rsidRPr="00326678" w:rsidTr="00357CA7">
        <w:trPr>
          <w:trHeight w:val="993"/>
          <w:jc w:val="center"/>
        </w:trPr>
        <w:tc>
          <w:tcPr>
            <w:tcW w:w="3826" w:type="dxa"/>
            <w:tcBorders>
              <w:top w:val="nil"/>
            </w:tcBorders>
            <w:shd w:val="clear" w:color="auto" w:fill="auto"/>
            <w:vAlign w:val="center"/>
          </w:tcPr>
          <w:p w:rsidR="00FA6166" w:rsidRPr="00326678" w:rsidRDefault="00FA6166" w:rsidP="00F36AB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26678">
              <w:rPr>
                <w:rFonts w:ascii="Arial" w:hAnsi="Arial" w:cs="Arial"/>
                <w:b/>
                <w:sz w:val="20"/>
                <w:szCs w:val="20"/>
              </w:rPr>
              <w:t xml:space="preserve">Date : </w:t>
            </w:r>
          </w:p>
          <w:p w:rsidR="00FA6166" w:rsidRPr="00D35C3B" w:rsidRDefault="00FA6166" w:rsidP="00F36ABD">
            <w:pPr>
              <w:spacing w:after="0"/>
              <w:rPr>
                <w:rFonts w:ascii="Arial" w:hAnsi="Arial" w:cs="Arial"/>
                <w:b/>
                <w:color w:val="1F497D"/>
                <w:sz w:val="20"/>
                <w:szCs w:val="20"/>
              </w:rPr>
            </w:pPr>
            <w:r w:rsidRPr="00D35C3B">
              <w:rPr>
                <w:rFonts w:ascii="Arial" w:hAnsi="Arial" w:cs="Arial"/>
                <w:b/>
                <w:sz w:val="20"/>
                <w:szCs w:val="20"/>
              </w:rPr>
              <w:t>N° interne DEA :</w:t>
            </w:r>
            <w:r w:rsidRPr="00D35C3B">
              <w:rPr>
                <w:rFonts w:ascii="Arial" w:hAnsi="Arial" w:cs="Arial"/>
                <w:color w:val="1F497D"/>
                <w:sz w:val="20"/>
                <w:szCs w:val="20"/>
              </w:rPr>
              <w:t xml:space="preserve"> </w:t>
            </w:r>
            <w:r w:rsidRPr="00413F13">
              <w:rPr>
                <w:rFonts w:ascii="Arial" w:hAnsi="Arial" w:cs="Arial"/>
                <w:b/>
                <w:noProof/>
                <w:color w:val="1F497D"/>
                <w:sz w:val="20"/>
                <w:szCs w:val="20"/>
              </w:rPr>
              <w:t>117</w:t>
            </w:r>
          </w:p>
          <w:p w:rsidR="00FA6166" w:rsidRPr="00AC3480" w:rsidRDefault="00FA6166" w:rsidP="005E7C66">
            <w:pPr>
              <w:tabs>
                <w:tab w:val="left" w:pos="2868"/>
              </w:tabs>
              <w:spacing w:after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3480">
              <w:rPr>
                <w:rFonts w:ascii="Arial" w:hAnsi="Arial" w:cs="Arial"/>
                <w:b/>
                <w:sz w:val="20"/>
                <w:szCs w:val="20"/>
                <w:lang w:val="en-US"/>
              </w:rPr>
              <w:t>Instructeurs :</w:t>
            </w:r>
            <w:r w:rsidRPr="00AC3480">
              <w:rPr>
                <w:rFonts w:ascii="Arial" w:hAnsi="Arial" w:cs="Arial"/>
                <w:b/>
                <w:color w:val="1F497D"/>
                <w:sz w:val="20"/>
                <w:szCs w:val="20"/>
                <w:lang w:val="en-US"/>
              </w:rPr>
              <w:t xml:space="preserve"> </w:t>
            </w:r>
            <w:bookmarkStart w:id="0" w:name="_GoBack"/>
            <w:bookmarkEnd w:id="0"/>
            <w:r w:rsidRPr="00FA6166">
              <w:rPr>
                <w:rFonts w:ascii="Arial" w:hAnsi="Arial" w:cs="Arial"/>
                <w:color w:val="1F497D"/>
                <w:sz w:val="20"/>
                <w:szCs w:val="20"/>
                <w:lang w:val="en-US"/>
              </w:rPr>
              <w:t>FL/ LM</w:t>
            </w:r>
            <w:r w:rsidRPr="00AC3480">
              <w:rPr>
                <w:rFonts w:ascii="Arial" w:hAnsi="Arial" w:cs="Arial"/>
                <w:color w:val="1F497D"/>
                <w:sz w:val="20"/>
                <w:szCs w:val="20"/>
                <w:lang w:val="en-US"/>
              </w:rPr>
              <w:tab/>
            </w:r>
            <w:r w:rsidRPr="00413F13">
              <w:rPr>
                <w:rFonts w:ascii="Arial" w:hAnsi="Arial" w:cs="Arial"/>
                <w:i/>
                <w:noProof/>
                <w:color w:val="1F497D"/>
                <w:sz w:val="16"/>
                <w:szCs w:val="16"/>
                <w:lang w:val="en-US"/>
              </w:rPr>
              <w:t>ML</w:t>
            </w:r>
          </w:p>
        </w:tc>
        <w:tc>
          <w:tcPr>
            <w:tcW w:w="7203" w:type="dxa"/>
            <w:gridSpan w:val="2"/>
            <w:tcBorders>
              <w:top w:val="nil"/>
            </w:tcBorders>
            <w:shd w:val="clear" w:color="auto" w:fill="auto"/>
          </w:tcPr>
          <w:p w:rsidR="00FA6166" w:rsidRDefault="00FA6166" w:rsidP="001F5CD3">
            <w:pPr>
              <w:spacing w:before="60"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26678">
              <w:rPr>
                <w:rFonts w:ascii="Arial" w:hAnsi="Arial" w:cs="Arial"/>
                <w:b/>
                <w:sz w:val="20"/>
                <w:szCs w:val="20"/>
              </w:rPr>
              <w:t>Signature d</w:t>
            </w:r>
            <w:r>
              <w:rPr>
                <w:rFonts w:ascii="Arial" w:hAnsi="Arial" w:cs="Arial"/>
                <w:b/>
                <w:sz w:val="20"/>
                <w:szCs w:val="20"/>
              </w:rPr>
              <w:t>e la</w:t>
            </w:r>
            <w:r w:rsidRPr="00326678">
              <w:rPr>
                <w:rFonts w:ascii="Arial" w:hAnsi="Arial" w:cs="Arial"/>
                <w:b/>
                <w:sz w:val="20"/>
                <w:szCs w:val="20"/>
              </w:rPr>
              <w:t xml:space="preserve"> Direct</w:t>
            </w:r>
            <w:r>
              <w:rPr>
                <w:rFonts w:ascii="Arial" w:hAnsi="Arial" w:cs="Arial"/>
                <w:b/>
                <w:sz w:val="20"/>
                <w:szCs w:val="20"/>
              </w:rPr>
              <w:t>rice de l’e</w:t>
            </w:r>
            <w:r w:rsidRPr="00326678">
              <w:rPr>
                <w:rFonts w:ascii="Arial" w:hAnsi="Arial" w:cs="Arial"/>
                <w:b/>
                <w:sz w:val="20"/>
                <w:szCs w:val="20"/>
              </w:rPr>
              <w:t xml:space="preserve">au et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326678">
              <w:rPr>
                <w:rFonts w:ascii="Arial" w:hAnsi="Arial" w:cs="Arial"/>
                <w:b/>
                <w:sz w:val="20"/>
                <w:szCs w:val="20"/>
              </w:rPr>
              <w:t>ssainissement</w:t>
            </w:r>
          </w:p>
          <w:p w:rsidR="00FA6166" w:rsidRPr="00326678" w:rsidRDefault="00FA6166" w:rsidP="001F5CD3">
            <w:pPr>
              <w:spacing w:before="60"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A6166" w:rsidRDefault="00FA6166" w:rsidP="001F5CD3">
            <w:pPr>
              <w:spacing w:before="6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Hélène GERBER</w:t>
            </w:r>
            <w:r w:rsidRPr="0032667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FA6166" w:rsidRPr="00326678" w:rsidRDefault="00FA6166" w:rsidP="00324ECF">
            <w:pPr>
              <w:spacing w:before="6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FA6166" w:rsidRDefault="00FA6166" w:rsidP="00F44112">
      <w:pPr>
        <w:spacing w:after="0" w:line="240" w:lineRule="auto"/>
        <w:rPr>
          <w:sz w:val="2"/>
          <w:szCs w:val="2"/>
        </w:rPr>
        <w:sectPr w:rsidR="00FA6166" w:rsidSect="00FA6166">
          <w:footerReference w:type="default" r:id="rId12"/>
          <w:pgSz w:w="11906" w:h="16838"/>
          <w:pgMar w:top="568" w:right="720" w:bottom="567" w:left="720" w:header="708" w:footer="708" w:gutter="0"/>
          <w:pgNumType w:start="1"/>
          <w:cols w:space="708"/>
          <w:titlePg/>
          <w:docGrid w:linePitch="360"/>
        </w:sectPr>
      </w:pPr>
    </w:p>
    <w:p w:rsidR="00FA6166" w:rsidRPr="00D334D8" w:rsidRDefault="00FA6166" w:rsidP="00F44112">
      <w:pPr>
        <w:spacing w:after="0" w:line="240" w:lineRule="auto"/>
        <w:rPr>
          <w:sz w:val="2"/>
          <w:szCs w:val="2"/>
        </w:rPr>
      </w:pPr>
    </w:p>
    <w:sectPr w:rsidR="00FA6166" w:rsidRPr="00D334D8" w:rsidSect="00FA6166">
      <w:footerReference w:type="default" r:id="rId13"/>
      <w:type w:val="continuous"/>
      <w:pgSz w:w="11906" w:h="16838"/>
      <w:pgMar w:top="568" w:right="720" w:bottom="567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6166" w:rsidRDefault="00FA6166" w:rsidP="00C46687">
      <w:pPr>
        <w:spacing w:after="0" w:line="240" w:lineRule="auto"/>
      </w:pPr>
      <w:r>
        <w:separator/>
      </w:r>
    </w:p>
  </w:endnote>
  <w:endnote w:type="continuationSeparator" w:id="0">
    <w:p w:rsidR="00FA6166" w:rsidRDefault="00FA6166" w:rsidP="00C46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6166" w:rsidRPr="00C46687" w:rsidRDefault="00FA6166" w:rsidP="00132BBD">
    <w:pPr>
      <w:pStyle w:val="Pieddepage"/>
      <w:spacing w:after="0" w:line="240" w:lineRule="auto"/>
      <w:jc w:val="right"/>
    </w:pPr>
    <w:r w:rsidRPr="00413F13">
      <w:rPr>
        <w:rFonts w:ascii="Arial" w:hAnsi="Arial" w:cs="Arial"/>
        <w:i/>
        <w:noProof/>
        <w:color w:val="1F497D"/>
        <w:sz w:val="16"/>
        <w:szCs w:val="16"/>
        <w:lang w:val="en-US"/>
      </w:rPr>
      <w:t>117</w:t>
    </w:r>
    <w:r w:rsidRPr="00132BBD">
      <w:rPr>
        <w:rFonts w:ascii="Arial" w:hAnsi="Arial" w:cs="Arial"/>
        <w:i/>
        <w:noProof/>
        <w:color w:val="1F497D"/>
        <w:sz w:val="16"/>
        <w:szCs w:val="16"/>
        <w:lang w:val="en-US"/>
      </w:rPr>
      <w:t xml:space="preserve"> </w:t>
    </w:r>
    <w:r w:rsidRPr="00413F13">
      <w:rPr>
        <w:rFonts w:ascii="Arial" w:hAnsi="Arial" w:cs="Arial"/>
        <w:i/>
        <w:noProof/>
        <w:color w:val="1F497D"/>
        <w:sz w:val="16"/>
        <w:szCs w:val="16"/>
        <w:lang w:val="en-US"/>
      </w:rPr>
      <w:t>ML</w:t>
    </w: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3103880</wp:posOffset>
              </wp:positionH>
              <wp:positionV relativeFrom="page">
                <wp:posOffset>10118090</wp:posOffset>
              </wp:positionV>
              <wp:extent cx="436880" cy="556260"/>
              <wp:effectExtent l="8255" t="12065" r="12065" b="12700"/>
              <wp:wrapNone/>
              <wp:docPr id="5" name="Group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6880" cy="556260"/>
                        <a:chOff x="1743" y="14699"/>
                        <a:chExt cx="688" cy="1129"/>
                      </a:xfrm>
                    </wpg:grpSpPr>
                    <wps:wsp>
                      <wps:cNvPr id="6" name="AutoShape 77"/>
                      <wps:cNvCnPr>
                        <a:cxnSpLocks noChangeShapeType="1"/>
                      </wps:cNvCnPr>
                      <wps:spPr bwMode="auto">
                        <a:xfrm flipV="1">
                          <a:off x="2111" y="15387"/>
                          <a:ext cx="0" cy="44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8"/>
                      <wps:cNvSpPr>
                        <a:spLocks noChangeArrowheads="1"/>
                      </wps:cNvSpPr>
                      <wps:spPr bwMode="auto">
                        <a:xfrm>
                          <a:off x="1743" y="14699"/>
                          <a:ext cx="688" cy="68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A6166" w:rsidRDefault="00FA6166" w:rsidP="00C46687">
                            <w:pPr>
                              <w:pStyle w:val="Pieddepage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Cs w:val="21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Cs w:val="21"/>
                              </w:rPr>
                              <w:fldChar w:fldCharType="separate"/>
                            </w:r>
                            <w:r w:rsidRPr="00FA6166">
                              <w:rPr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e 80" o:spid="_x0000_s1026" style="position:absolute;left:0;text-align:left;margin-left:244.4pt;margin-top:796.7pt;width:34.4pt;height:43.8pt;z-index:251661312;mso-position-horizontal-relative:margin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7" o:spid="_x0000_s1027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S7ecMAAADaAAAADwAAAGRycy9kb3ducmV2LnhtbESPQWuDQBSE74H8h+UFeotrCzXFuoZS&#10;KHgpJTHp+eG+qon7VtyN2vz6bKGQ4zAz3zDZdjadGGlwrWUFj1EMgriyuuVawaH8WL+AcB5ZY2eZ&#10;FPySg22+XGSYajvxjsa9r0WAsEtRQeN9n0rpqoYMusj2xMH7sYNBH+RQSz3gFOCmk09xnEiDLYeF&#10;Bnt6b6g67y9GwXOxMSdXlLurl+Xn99h99ZejVOphNb+9gvA0+3v4v11oBQn8XQk3QOY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fUu3nDAAAA2gAAAA8AAAAAAAAAAAAA&#10;AAAAoQIAAGRycy9kb3ducmV2LnhtbFBLBQYAAAAABAAEAPkAAACRAwAAAAA=&#10;" strokecolor="#7f7f7f"/>
              <v:rect id="Rectangle 78" o:spid="_x0000_s1028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a5l8UA&#10;AADaAAAADwAAAGRycy9kb3ducmV2LnhtbESPQWvCQBSE7wX/w/KE3urGHmxNXUVihUIvVkXb2yP7&#10;mo3Jvg3ZbRL/fbcg9DjMzDfMYjXYWnTU+tKxgukkAUGcO11yoeB42D48g/ABWWPtmBRcycNqObpb&#10;YKpdzx/U7UMhIoR9igpMCE0qpc8NWfQT1xBH79u1FkOUbSF1i32E21o+JslMWiw5LhhsKDOUV/sf&#10;q6Aym8vre3XNPvnUZedd6Odf551S9+Nh/QIi0BD+w7f2m1bwBH9X4g2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drmXxQAAANoAAAAPAAAAAAAAAAAAAAAAAJgCAABkcnMv&#10;ZG93bnJldi54bWxQSwUGAAAAAAQABAD1AAAAigMAAAAA&#10;" filled="f" strokecolor="#7f7f7f">
                <v:textbox>
                  <w:txbxContent>
                    <w:p w:rsidR="00FA6166" w:rsidRDefault="00FA6166" w:rsidP="00C46687">
                      <w:pPr>
                        <w:pStyle w:val="Pieddepage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Cs w:val="21"/>
                        </w:rPr>
                        <w:fldChar w:fldCharType="begin"/>
                      </w:r>
                      <w:r>
                        <w:instrText>PAGE    \* MERGEFORMAT</w:instrText>
                      </w:r>
                      <w:r>
                        <w:rPr>
                          <w:szCs w:val="21"/>
                        </w:rPr>
                        <w:fldChar w:fldCharType="separate"/>
                      </w:r>
                      <w:r w:rsidRPr="00FA6166">
                        <w:rPr>
                          <w:noProof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09E" w:rsidRPr="00C46687" w:rsidRDefault="00647533" w:rsidP="00132BBD">
    <w:pPr>
      <w:pStyle w:val="Pieddepage"/>
      <w:spacing w:after="0" w:line="240" w:lineRule="auto"/>
      <w:jc w:val="right"/>
    </w:pPr>
    <w:r>
      <w:rPr>
        <w:rFonts w:ascii="Arial" w:hAnsi="Arial" w:cs="Arial"/>
        <w:i/>
        <w:noProof/>
        <w:color w:val="1F497D"/>
        <w:sz w:val="16"/>
        <w:szCs w:val="16"/>
        <w:lang w:val="en-US"/>
      </w:rPr>
      <w:t>«N_interne»</w:t>
    </w:r>
    <w:r w:rsidR="0041209E" w:rsidRPr="00132BBD">
      <w:rPr>
        <w:rFonts w:ascii="Arial" w:hAnsi="Arial" w:cs="Arial"/>
        <w:i/>
        <w:noProof/>
        <w:color w:val="1F497D"/>
        <w:sz w:val="16"/>
        <w:szCs w:val="16"/>
        <w:lang w:val="en-US"/>
      </w:rPr>
      <w:t xml:space="preserve"> </w:t>
    </w:r>
    <w:r>
      <w:rPr>
        <w:rFonts w:ascii="Arial" w:hAnsi="Arial" w:cs="Arial"/>
        <w:i/>
        <w:noProof/>
        <w:color w:val="1F497D"/>
        <w:sz w:val="16"/>
        <w:szCs w:val="16"/>
        <w:lang w:val="en-US"/>
      </w:rPr>
      <w:t>«Urba»</w:t>
    </w:r>
    <w:r w:rsidR="00FA6166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3103880</wp:posOffset>
              </wp:positionH>
              <wp:positionV relativeFrom="page">
                <wp:posOffset>10118090</wp:posOffset>
              </wp:positionV>
              <wp:extent cx="436880" cy="556260"/>
              <wp:effectExtent l="8255" t="12065" r="12065" b="12700"/>
              <wp:wrapNone/>
              <wp:docPr id="2" name="Group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6880" cy="556260"/>
                        <a:chOff x="1743" y="14699"/>
                        <a:chExt cx="688" cy="1129"/>
                      </a:xfrm>
                    </wpg:grpSpPr>
                    <wps:wsp>
                      <wps:cNvPr id="3" name="AutoShape 77"/>
                      <wps:cNvCnPr>
                        <a:cxnSpLocks noChangeShapeType="1"/>
                      </wps:cNvCnPr>
                      <wps:spPr bwMode="auto">
                        <a:xfrm flipV="1">
                          <a:off x="2111" y="15387"/>
                          <a:ext cx="0" cy="44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8"/>
                      <wps:cNvSpPr>
                        <a:spLocks noChangeArrowheads="1"/>
                      </wps:cNvSpPr>
                      <wps:spPr bwMode="auto">
                        <a:xfrm>
                          <a:off x="1743" y="14699"/>
                          <a:ext cx="688" cy="68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1209E" w:rsidRDefault="0041209E" w:rsidP="00C46687">
                            <w:pPr>
                              <w:pStyle w:val="Pieddepage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Cs w:val="21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Cs w:val="21"/>
                              </w:rPr>
                              <w:fldChar w:fldCharType="separate"/>
                            </w:r>
                            <w:r w:rsidRPr="0041209E">
                              <w:rPr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_x0000_s1029" style="position:absolute;left:0;text-align:left;margin-left:244.4pt;margin-top:796.7pt;width:34.4pt;height:43.8pt;z-index:251659264;mso-position-horizontal-relative:margin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7" o:spid="_x0000_s1030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MY4cIAAADaAAAADwAAAGRycy9kb3ducmV2LnhtbESPT4vCMBTE7wt+h/AEb2vqLv6hGkUW&#10;FnoR0arnR/Nsq81LaWLt7qc3guBxmJnfMItVZyrRUuNKywpGwwgEcWZ1ybmCQ/r7OQPhPLLGyjIp&#10;+CMHq2XvY4GxtnfeUbv3uQgQdjEqKLyvYyldVpBBN7Q1cfDOtjHog2xyqRu8B7ip5FcUTaTBksNC&#10;gTX9FJRd9zejYJxMzcUl6e7fy3RzaqttfTtKpQb9bj0H4anz7/CrnWgF3/C8Em6AX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6MY4cIAAADaAAAADwAAAAAAAAAAAAAA&#10;AAChAgAAZHJzL2Rvd25yZXYueG1sUEsFBgAAAAAEAAQA+QAAAJADAAAAAA==&#10;" strokecolor="#7f7f7f"/>
              <v:rect id="Rectangle 78" o:spid="_x0000_s1031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Qn4MUA&#10;AADaAAAADwAAAGRycy9kb3ducmV2LnhtbESPQWvCQBSE7wX/w/KE3urGIqWmriKxQqEXq6Lt7ZF9&#10;zcZk34bsNon/vlsQehxm5htmsRpsLTpqfelYwXSSgCDOnS65UHA8bB+eQfiArLF2TAqu5GG1HN0t&#10;MNWu5w/q9qEQEcI+RQUmhCaV0ueGLPqJa4ij9+1aiyHKtpC6xT7CbS0fk+RJWiw5LhhsKDOUV/sf&#10;q6Aym8vre3XNPvnUZedd6Odf551S9+Nh/QIi0BD+w7f2m1Ywg78r8Qb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pCfgxQAAANoAAAAPAAAAAAAAAAAAAAAAAJgCAABkcnMv&#10;ZG93bnJldi54bWxQSwUGAAAAAAQABAD1AAAAigMAAAAA&#10;" filled="f" strokecolor="#7f7f7f">
                <v:textbox>
                  <w:txbxContent>
                    <w:p w:rsidR="0041209E" w:rsidRDefault="0041209E" w:rsidP="00C46687">
                      <w:pPr>
                        <w:pStyle w:val="Pieddepage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Cs w:val="21"/>
                        </w:rPr>
                        <w:fldChar w:fldCharType="begin"/>
                      </w:r>
                      <w:r>
                        <w:instrText>PAGE    \* MERGEFORMAT</w:instrText>
                      </w:r>
                      <w:r>
                        <w:rPr>
                          <w:szCs w:val="21"/>
                        </w:rPr>
                        <w:fldChar w:fldCharType="separate"/>
                      </w:r>
                      <w:r w:rsidRPr="0041209E">
                        <w:rPr>
                          <w:noProof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6166" w:rsidRDefault="00FA6166" w:rsidP="00C46687">
      <w:pPr>
        <w:spacing w:after="0" w:line="240" w:lineRule="auto"/>
      </w:pPr>
      <w:r>
        <w:separator/>
      </w:r>
    </w:p>
  </w:footnote>
  <w:footnote w:type="continuationSeparator" w:id="0">
    <w:p w:rsidR="00FA6166" w:rsidRDefault="00FA6166" w:rsidP="00C46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C26AB"/>
    <w:multiLevelType w:val="hybridMultilevel"/>
    <w:tmpl w:val="58BC7E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ttachedTemplate r:id="rId1"/>
  <w:defaultTabStop w:val="708"/>
  <w:hyphenationZone w:val="425"/>
  <w:characterSpacingControl w:val="doNotCompress"/>
  <w:hdrShapeDefaults>
    <o:shapedefaults v:ext="edit" spidmax="2055" fillcolor="#33f" strokecolor="#33f">
      <v:fill color="#33f" opacity="62259f"/>
      <v:stroke color="#33f" weight="1.25pt"/>
    </o:shapedefaults>
    <o:shapelayout v:ext="edit">
      <o:rules v:ext="edit">
        <o:r id="V:Rule1" type="connector" idref="#AutoShape 77"/>
        <o:r id="V:Rule2" type="connector" idref="#AutoShape 77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516F"/>
    <w:rsid w:val="00000D30"/>
    <w:rsid w:val="0000114D"/>
    <w:rsid w:val="00001B13"/>
    <w:rsid w:val="000023DC"/>
    <w:rsid w:val="000024D5"/>
    <w:rsid w:val="00002631"/>
    <w:rsid w:val="00003092"/>
    <w:rsid w:val="000033F5"/>
    <w:rsid w:val="00004268"/>
    <w:rsid w:val="00004340"/>
    <w:rsid w:val="000048D7"/>
    <w:rsid w:val="00005269"/>
    <w:rsid w:val="0000528D"/>
    <w:rsid w:val="00005E12"/>
    <w:rsid w:val="00005EC4"/>
    <w:rsid w:val="00005EE5"/>
    <w:rsid w:val="000063DD"/>
    <w:rsid w:val="000064AD"/>
    <w:rsid w:val="000067E4"/>
    <w:rsid w:val="000069FB"/>
    <w:rsid w:val="00006B6A"/>
    <w:rsid w:val="00006BBC"/>
    <w:rsid w:val="00006F66"/>
    <w:rsid w:val="00006FB0"/>
    <w:rsid w:val="0000708A"/>
    <w:rsid w:val="0000717F"/>
    <w:rsid w:val="00007180"/>
    <w:rsid w:val="0000726F"/>
    <w:rsid w:val="00007280"/>
    <w:rsid w:val="00007801"/>
    <w:rsid w:val="0001002B"/>
    <w:rsid w:val="000101EE"/>
    <w:rsid w:val="00010669"/>
    <w:rsid w:val="00010696"/>
    <w:rsid w:val="00010FC6"/>
    <w:rsid w:val="0001132A"/>
    <w:rsid w:val="00011AA7"/>
    <w:rsid w:val="00011D76"/>
    <w:rsid w:val="00011D8F"/>
    <w:rsid w:val="00011DE2"/>
    <w:rsid w:val="00011E35"/>
    <w:rsid w:val="00012605"/>
    <w:rsid w:val="00012684"/>
    <w:rsid w:val="00012B22"/>
    <w:rsid w:val="000144AD"/>
    <w:rsid w:val="00014A5C"/>
    <w:rsid w:val="00014FD7"/>
    <w:rsid w:val="000151E1"/>
    <w:rsid w:val="000156A5"/>
    <w:rsid w:val="00015970"/>
    <w:rsid w:val="00015A58"/>
    <w:rsid w:val="00015CDD"/>
    <w:rsid w:val="00015DFD"/>
    <w:rsid w:val="00015F88"/>
    <w:rsid w:val="00016344"/>
    <w:rsid w:val="00016F1C"/>
    <w:rsid w:val="00017345"/>
    <w:rsid w:val="0001796D"/>
    <w:rsid w:val="00017A9F"/>
    <w:rsid w:val="00017CC7"/>
    <w:rsid w:val="0002004C"/>
    <w:rsid w:val="00020070"/>
    <w:rsid w:val="000209C3"/>
    <w:rsid w:val="00021825"/>
    <w:rsid w:val="00021A3D"/>
    <w:rsid w:val="00021B3E"/>
    <w:rsid w:val="000220E7"/>
    <w:rsid w:val="000225D6"/>
    <w:rsid w:val="00022659"/>
    <w:rsid w:val="00022923"/>
    <w:rsid w:val="00022C5F"/>
    <w:rsid w:val="0002374A"/>
    <w:rsid w:val="000240A0"/>
    <w:rsid w:val="000240BC"/>
    <w:rsid w:val="000240FC"/>
    <w:rsid w:val="0002422E"/>
    <w:rsid w:val="000243A9"/>
    <w:rsid w:val="0002462A"/>
    <w:rsid w:val="00025796"/>
    <w:rsid w:val="00025EEB"/>
    <w:rsid w:val="000266D6"/>
    <w:rsid w:val="000267C3"/>
    <w:rsid w:val="00026C87"/>
    <w:rsid w:val="000270E2"/>
    <w:rsid w:val="00027C73"/>
    <w:rsid w:val="00027DE7"/>
    <w:rsid w:val="00030741"/>
    <w:rsid w:val="00030DB7"/>
    <w:rsid w:val="000310D5"/>
    <w:rsid w:val="000313BB"/>
    <w:rsid w:val="0003156C"/>
    <w:rsid w:val="00031E5A"/>
    <w:rsid w:val="0003230B"/>
    <w:rsid w:val="000326C5"/>
    <w:rsid w:val="00032707"/>
    <w:rsid w:val="00032CDE"/>
    <w:rsid w:val="00033772"/>
    <w:rsid w:val="0003390E"/>
    <w:rsid w:val="00033952"/>
    <w:rsid w:val="000342AE"/>
    <w:rsid w:val="00034555"/>
    <w:rsid w:val="00034B36"/>
    <w:rsid w:val="00034FA0"/>
    <w:rsid w:val="000357E5"/>
    <w:rsid w:val="00036069"/>
    <w:rsid w:val="0003621E"/>
    <w:rsid w:val="0003683E"/>
    <w:rsid w:val="000368CF"/>
    <w:rsid w:val="00036E19"/>
    <w:rsid w:val="00036F3B"/>
    <w:rsid w:val="00036F49"/>
    <w:rsid w:val="00037417"/>
    <w:rsid w:val="0003766F"/>
    <w:rsid w:val="000376A0"/>
    <w:rsid w:val="00037875"/>
    <w:rsid w:val="00037B77"/>
    <w:rsid w:val="00040179"/>
    <w:rsid w:val="000409DF"/>
    <w:rsid w:val="00041613"/>
    <w:rsid w:val="0004163A"/>
    <w:rsid w:val="00041BC3"/>
    <w:rsid w:val="00041C5C"/>
    <w:rsid w:val="00041C97"/>
    <w:rsid w:val="000422A8"/>
    <w:rsid w:val="00042354"/>
    <w:rsid w:val="0004299D"/>
    <w:rsid w:val="000429CA"/>
    <w:rsid w:val="00042B91"/>
    <w:rsid w:val="0004347C"/>
    <w:rsid w:val="0004394B"/>
    <w:rsid w:val="00043BC7"/>
    <w:rsid w:val="00043BE5"/>
    <w:rsid w:val="00043CE5"/>
    <w:rsid w:val="00043D56"/>
    <w:rsid w:val="000441F9"/>
    <w:rsid w:val="00044BCB"/>
    <w:rsid w:val="00044E58"/>
    <w:rsid w:val="000453F7"/>
    <w:rsid w:val="00045637"/>
    <w:rsid w:val="00046343"/>
    <w:rsid w:val="0004680E"/>
    <w:rsid w:val="00046B16"/>
    <w:rsid w:val="00047077"/>
    <w:rsid w:val="00047A2A"/>
    <w:rsid w:val="00050177"/>
    <w:rsid w:val="0005028F"/>
    <w:rsid w:val="000503FD"/>
    <w:rsid w:val="0005043B"/>
    <w:rsid w:val="000509BD"/>
    <w:rsid w:val="00050A83"/>
    <w:rsid w:val="00050ED1"/>
    <w:rsid w:val="0005130B"/>
    <w:rsid w:val="00051AF8"/>
    <w:rsid w:val="000524C6"/>
    <w:rsid w:val="00053310"/>
    <w:rsid w:val="00053EDF"/>
    <w:rsid w:val="00054384"/>
    <w:rsid w:val="00054520"/>
    <w:rsid w:val="00054724"/>
    <w:rsid w:val="00054888"/>
    <w:rsid w:val="0005495C"/>
    <w:rsid w:val="00054D2F"/>
    <w:rsid w:val="00054D34"/>
    <w:rsid w:val="0005568C"/>
    <w:rsid w:val="00055B3D"/>
    <w:rsid w:val="00055C70"/>
    <w:rsid w:val="00055CCB"/>
    <w:rsid w:val="000564E8"/>
    <w:rsid w:val="0005673A"/>
    <w:rsid w:val="00056C01"/>
    <w:rsid w:val="00056CE7"/>
    <w:rsid w:val="00057380"/>
    <w:rsid w:val="0005784E"/>
    <w:rsid w:val="0006073A"/>
    <w:rsid w:val="00060CF2"/>
    <w:rsid w:val="00060E3B"/>
    <w:rsid w:val="00061014"/>
    <w:rsid w:val="00061119"/>
    <w:rsid w:val="000613BA"/>
    <w:rsid w:val="000613F5"/>
    <w:rsid w:val="00061C1D"/>
    <w:rsid w:val="00061DD1"/>
    <w:rsid w:val="00061E2E"/>
    <w:rsid w:val="000621EC"/>
    <w:rsid w:val="0006224C"/>
    <w:rsid w:val="00062C52"/>
    <w:rsid w:val="000636CD"/>
    <w:rsid w:val="000639B7"/>
    <w:rsid w:val="000641BD"/>
    <w:rsid w:val="000642C6"/>
    <w:rsid w:val="000647D4"/>
    <w:rsid w:val="0006487C"/>
    <w:rsid w:val="00064BF7"/>
    <w:rsid w:val="00064D31"/>
    <w:rsid w:val="00064F1B"/>
    <w:rsid w:val="0006508B"/>
    <w:rsid w:val="000651C3"/>
    <w:rsid w:val="000654C9"/>
    <w:rsid w:val="00065B4E"/>
    <w:rsid w:val="00065D32"/>
    <w:rsid w:val="00066532"/>
    <w:rsid w:val="00066738"/>
    <w:rsid w:val="000667C1"/>
    <w:rsid w:val="00066C75"/>
    <w:rsid w:val="00067048"/>
    <w:rsid w:val="000674A7"/>
    <w:rsid w:val="00067A6F"/>
    <w:rsid w:val="00067B0B"/>
    <w:rsid w:val="00070366"/>
    <w:rsid w:val="000706C3"/>
    <w:rsid w:val="0007098D"/>
    <w:rsid w:val="00070C77"/>
    <w:rsid w:val="00071011"/>
    <w:rsid w:val="0007102A"/>
    <w:rsid w:val="000710F5"/>
    <w:rsid w:val="00071B83"/>
    <w:rsid w:val="00071CE8"/>
    <w:rsid w:val="00071ED8"/>
    <w:rsid w:val="00071FC3"/>
    <w:rsid w:val="00071FE5"/>
    <w:rsid w:val="0007204B"/>
    <w:rsid w:val="000720AF"/>
    <w:rsid w:val="000720B5"/>
    <w:rsid w:val="0007216C"/>
    <w:rsid w:val="0007224D"/>
    <w:rsid w:val="00072687"/>
    <w:rsid w:val="0007272B"/>
    <w:rsid w:val="00072E13"/>
    <w:rsid w:val="00074047"/>
    <w:rsid w:val="000740AC"/>
    <w:rsid w:val="0007451E"/>
    <w:rsid w:val="00074A2B"/>
    <w:rsid w:val="000756C3"/>
    <w:rsid w:val="0007596E"/>
    <w:rsid w:val="00075C3E"/>
    <w:rsid w:val="000762EE"/>
    <w:rsid w:val="00076542"/>
    <w:rsid w:val="0007669F"/>
    <w:rsid w:val="00076A2E"/>
    <w:rsid w:val="00076E4D"/>
    <w:rsid w:val="000773F4"/>
    <w:rsid w:val="00077532"/>
    <w:rsid w:val="000776BF"/>
    <w:rsid w:val="00077924"/>
    <w:rsid w:val="00077C19"/>
    <w:rsid w:val="000809EB"/>
    <w:rsid w:val="00080E57"/>
    <w:rsid w:val="00081301"/>
    <w:rsid w:val="00081574"/>
    <w:rsid w:val="00081631"/>
    <w:rsid w:val="00081719"/>
    <w:rsid w:val="00081CA0"/>
    <w:rsid w:val="000824C2"/>
    <w:rsid w:val="0008278C"/>
    <w:rsid w:val="00082C7E"/>
    <w:rsid w:val="0008302C"/>
    <w:rsid w:val="00083318"/>
    <w:rsid w:val="000837B5"/>
    <w:rsid w:val="00083821"/>
    <w:rsid w:val="00083A75"/>
    <w:rsid w:val="00083B58"/>
    <w:rsid w:val="000844D7"/>
    <w:rsid w:val="000846A0"/>
    <w:rsid w:val="0008506E"/>
    <w:rsid w:val="00085286"/>
    <w:rsid w:val="000860EE"/>
    <w:rsid w:val="00086187"/>
    <w:rsid w:val="00086707"/>
    <w:rsid w:val="00086CD2"/>
    <w:rsid w:val="000872C1"/>
    <w:rsid w:val="000875D4"/>
    <w:rsid w:val="00087B93"/>
    <w:rsid w:val="000904FA"/>
    <w:rsid w:val="000911BC"/>
    <w:rsid w:val="000911BD"/>
    <w:rsid w:val="00091934"/>
    <w:rsid w:val="00091B36"/>
    <w:rsid w:val="00091B9F"/>
    <w:rsid w:val="00092458"/>
    <w:rsid w:val="00092577"/>
    <w:rsid w:val="00092774"/>
    <w:rsid w:val="000927B9"/>
    <w:rsid w:val="00092827"/>
    <w:rsid w:val="00092D51"/>
    <w:rsid w:val="00092EEC"/>
    <w:rsid w:val="000931E5"/>
    <w:rsid w:val="00093228"/>
    <w:rsid w:val="00093291"/>
    <w:rsid w:val="00093AD2"/>
    <w:rsid w:val="00093E79"/>
    <w:rsid w:val="00093F21"/>
    <w:rsid w:val="00094695"/>
    <w:rsid w:val="000946D0"/>
    <w:rsid w:val="00094FDF"/>
    <w:rsid w:val="0009504B"/>
    <w:rsid w:val="00095086"/>
    <w:rsid w:val="0009552F"/>
    <w:rsid w:val="00095CFD"/>
    <w:rsid w:val="000960C2"/>
    <w:rsid w:val="00096306"/>
    <w:rsid w:val="00096350"/>
    <w:rsid w:val="000967BD"/>
    <w:rsid w:val="000968AC"/>
    <w:rsid w:val="00096CCC"/>
    <w:rsid w:val="0009710D"/>
    <w:rsid w:val="000977B9"/>
    <w:rsid w:val="00097A0B"/>
    <w:rsid w:val="00097D70"/>
    <w:rsid w:val="000A056B"/>
    <w:rsid w:val="000A0745"/>
    <w:rsid w:val="000A0F87"/>
    <w:rsid w:val="000A166C"/>
    <w:rsid w:val="000A1BAB"/>
    <w:rsid w:val="000A1BFE"/>
    <w:rsid w:val="000A1DFB"/>
    <w:rsid w:val="000A1E49"/>
    <w:rsid w:val="000A1E8B"/>
    <w:rsid w:val="000A221B"/>
    <w:rsid w:val="000A2DBD"/>
    <w:rsid w:val="000A35E6"/>
    <w:rsid w:val="000A3A90"/>
    <w:rsid w:val="000A3BFF"/>
    <w:rsid w:val="000A41FE"/>
    <w:rsid w:val="000A457B"/>
    <w:rsid w:val="000A479E"/>
    <w:rsid w:val="000A49D5"/>
    <w:rsid w:val="000A4A05"/>
    <w:rsid w:val="000A4BF4"/>
    <w:rsid w:val="000A4DC6"/>
    <w:rsid w:val="000A5402"/>
    <w:rsid w:val="000A54E3"/>
    <w:rsid w:val="000A67D4"/>
    <w:rsid w:val="000A7308"/>
    <w:rsid w:val="000A78BB"/>
    <w:rsid w:val="000A7C96"/>
    <w:rsid w:val="000B0037"/>
    <w:rsid w:val="000B0064"/>
    <w:rsid w:val="000B0194"/>
    <w:rsid w:val="000B0371"/>
    <w:rsid w:val="000B04C1"/>
    <w:rsid w:val="000B05C8"/>
    <w:rsid w:val="000B067D"/>
    <w:rsid w:val="000B0B5A"/>
    <w:rsid w:val="000B1232"/>
    <w:rsid w:val="000B124E"/>
    <w:rsid w:val="000B1436"/>
    <w:rsid w:val="000B14CB"/>
    <w:rsid w:val="000B1504"/>
    <w:rsid w:val="000B1623"/>
    <w:rsid w:val="000B1A1E"/>
    <w:rsid w:val="000B1DF0"/>
    <w:rsid w:val="000B20C8"/>
    <w:rsid w:val="000B27C0"/>
    <w:rsid w:val="000B286A"/>
    <w:rsid w:val="000B2CE9"/>
    <w:rsid w:val="000B2D97"/>
    <w:rsid w:val="000B370D"/>
    <w:rsid w:val="000B3B0E"/>
    <w:rsid w:val="000B42A3"/>
    <w:rsid w:val="000B48F0"/>
    <w:rsid w:val="000B4916"/>
    <w:rsid w:val="000B4D1D"/>
    <w:rsid w:val="000B4FDC"/>
    <w:rsid w:val="000B5100"/>
    <w:rsid w:val="000B55A2"/>
    <w:rsid w:val="000B56B7"/>
    <w:rsid w:val="000B6149"/>
    <w:rsid w:val="000B6746"/>
    <w:rsid w:val="000B6F0D"/>
    <w:rsid w:val="000B76F0"/>
    <w:rsid w:val="000B7803"/>
    <w:rsid w:val="000B79CD"/>
    <w:rsid w:val="000B7B75"/>
    <w:rsid w:val="000B7BB0"/>
    <w:rsid w:val="000C0319"/>
    <w:rsid w:val="000C0330"/>
    <w:rsid w:val="000C03AA"/>
    <w:rsid w:val="000C06AB"/>
    <w:rsid w:val="000C07BE"/>
    <w:rsid w:val="000C0857"/>
    <w:rsid w:val="000C0F40"/>
    <w:rsid w:val="000C13A8"/>
    <w:rsid w:val="000C13C0"/>
    <w:rsid w:val="000C16E2"/>
    <w:rsid w:val="000C1D70"/>
    <w:rsid w:val="000C1E26"/>
    <w:rsid w:val="000C1E9B"/>
    <w:rsid w:val="000C2249"/>
    <w:rsid w:val="000C25D7"/>
    <w:rsid w:val="000C2B4C"/>
    <w:rsid w:val="000C2B61"/>
    <w:rsid w:val="000C3A67"/>
    <w:rsid w:val="000C3A76"/>
    <w:rsid w:val="000C4636"/>
    <w:rsid w:val="000C4685"/>
    <w:rsid w:val="000C46B5"/>
    <w:rsid w:val="000C4C17"/>
    <w:rsid w:val="000C4C7D"/>
    <w:rsid w:val="000C5440"/>
    <w:rsid w:val="000C5F93"/>
    <w:rsid w:val="000C6530"/>
    <w:rsid w:val="000C6805"/>
    <w:rsid w:val="000C68B0"/>
    <w:rsid w:val="000C7812"/>
    <w:rsid w:val="000C7EC2"/>
    <w:rsid w:val="000C7FAD"/>
    <w:rsid w:val="000D0357"/>
    <w:rsid w:val="000D041B"/>
    <w:rsid w:val="000D06C1"/>
    <w:rsid w:val="000D093E"/>
    <w:rsid w:val="000D0CD6"/>
    <w:rsid w:val="000D10B6"/>
    <w:rsid w:val="000D1E71"/>
    <w:rsid w:val="000D2011"/>
    <w:rsid w:val="000D205D"/>
    <w:rsid w:val="000D2078"/>
    <w:rsid w:val="000D220E"/>
    <w:rsid w:val="000D23D6"/>
    <w:rsid w:val="000D2D36"/>
    <w:rsid w:val="000D3120"/>
    <w:rsid w:val="000D423B"/>
    <w:rsid w:val="000D476F"/>
    <w:rsid w:val="000D4779"/>
    <w:rsid w:val="000D4E66"/>
    <w:rsid w:val="000D51AB"/>
    <w:rsid w:val="000D566E"/>
    <w:rsid w:val="000D59C6"/>
    <w:rsid w:val="000D5B53"/>
    <w:rsid w:val="000D61E5"/>
    <w:rsid w:val="000D6215"/>
    <w:rsid w:val="000D668E"/>
    <w:rsid w:val="000D682E"/>
    <w:rsid w:val="000D6A8D"/>
    <w:rsid w:val="000D6F9D"/>
    <w:rsid w:val="000D70AE"/>
    <w:rsid w:val="000D722E"/>
    <w:rsid w:val="000D7429"/>
    <w:rsid w:val="000D79D5"/>
    <w:rsid w:val="000D7EDB"/>
    <w:rsid w:val="000E04A7"/>
    <w:rsid w:val="000E0556"/>
    <w:rsid w:val="000E0C33"/>
    <w:rsid w:val="000E111E"/>
    <w:rsid w:val="000E148F"/>
    <w:rsid w:val="000E14F5"/>
    <w:rsid w:val="000E1579"/>
    <w:rsid w:val="000E171F"/>
    <w:rsid w:val="000E1AF5"/>
    <w:rsid w:val="000E2459"/>
    <w:rsid w:val="000E2665"/>
    <w:rsid w:val="000E3020"/>
    <w:rsid w:val="000E30DA"/>
    <w:rsid w:val="000E38AA"/>
    <w:rsid w:val="000E3A88"/>
    <w:rsid w:val="000E3DEF"/>
    <w:rsid w:val="000E4052"/>
    <w:rsid w:val="000E4699"/>
    <w:rsid w:val="000E491E"/>
    <w:rsid w:val="000E491F"/>
    <w:rsid w:val="000E4C5C"/>
    <w:rsid w:val="000E51C6"/>
    <w:rsid w:val="000E5325"/>
    <w:rsid w:val="000E5D08"/>
    <w:rsid w:val="000E60EB"/>
    <w:rsid w:val="000E7045"/>
    <w:rsid w:val="000E74D7"/>
    <w:rsid w:val="000E77FE"/>
    <w:rsid w:val="000E7C04"/>
    <w:rsid w:val="000F0338"/>
    <w:rsid w:val="000F1204"/>
    <w:rsid w:val="000F181B"/>
    <w:rsid w:val="000F1CC6"/>
    <w:rsid w:val="000F1F38"/>
    <w:rsid w:val="000F2225"/>
    <w:rsid w:val="000F2454"/>
    <w:rsid w:val="000F294C"/>
    <w:rsid w:val="000F2C21"/>
    <w:rsid w:val="000F2E1B"/>
    <w:rsid w:val="000F37F9"/>
    <w:rsid w:val="000F3C24"/>
    <w:rsid w:val="000F4345"/>
    <w:rsid w:val="000F43FC"/>
    <w:rsid w:val="000F4570"/>
    <w:rsid w:val="000F45AA"/>
    <w:rsid w:val="000F4803"/>
    <w:rsid w:val="000F4B76"/>
    <w:rsid w:val="000F4BB0"/>
    <w:rsid w:val="000F4D72"/>
    <w:rsid w:val="000F4DC7"/>
    <w:rsid w:val="000F5E7D"/>
    <w:rsid w:val="000F6075"/>
    <w:rsid w:val="000F6CFF"/>
    <w:rsid w:val="000F73D7"/>
    <w:rsid w:val="000F7CAF"/>
    <w:rsid w:val="000F7DE1"/>
    <w:rsid w:val="00100601"/>
    <w:rsid w:val="001008E9"/>
    <w:rsid w:val="0010091C"/>
    <w:rsid w:val="0010143B"/>
    <w:rsid w:val="00101694"/>
    <w:rsid w:val="0010178A"/>
    <w:rsid w:val="0010186C"/>
    <w:rsid w:val="00101A1C"/>
    <w:rsid w:val="00101C4B"/>
    <w:rsid w:val="00101D9B"/>
    <w:rsid w:val="00101FB4"/>
    <w:rsid w:val="00102176"/>
    <w:rsid w:val="00102388"/>
    <w:rsid w:val="0010256A"/>
    <w:rsid w:val="00102701"/>
    <w:rsid w:val="001029F6"/>
    <w:rsid w:val="00102BEC"/>
    <w:rsid w:val="00102DB6"/>
    <w:rsid w:val="00103483"/>
    <w:rsid w:val="0010367F"/>
    <w:rsid w:val="0010379C"/>
    <w:rsid w:val="00103961"/>
    <w:rsid w:val="0010414A"/>
    <w:rsid w:val="00104523"/>
    <w:rsid w:val="001051BC"/>
    <w:rsid w:val="0010559C"/>
    <w:rsid w:val="00105BF6"/>
    <w:rsid w:val="00106718"/>
    <w:rsid w:val="00106756"/>
    <w:rsid w:val="00106AF6"/>
    <w:rsid w:val="00106DEE"/>
    <w:rsid w:val="001070DB"/>
    <w:rsid w:val="001075E5"/>
    <w:rsid w:val="00107675"/>
    <w:rsid w:val="00107692"/>
    <w:rsid w:val="00107B3D"/>
    <w:rsid w:val="00107F32"/>
    <w:rsid w:val="00110436"/>
    <w:rsid w:val="001105F1"/>
    <w:rsid w:val="00110CF0"/>
    <w:rsid w:val="00110FEB"/>
    <w:rsid w:val="0011133B"/>
    <w:rsid w:val="00111370"/>
    <w:rsid w:val="00111B8D"/>
    <w:rsid w:val="00112CFF"/>
    <w:rsid w:val="00113045"/>
    <w:rsid w:val="001131FE"/>
    <w:rsid w:val="00113385"/>
    <w:rsid w:val="00113AB6"/>
    <w:rsid w:val="00113AC3"/>
    <w:rsid w:val="00113E9A"/>
    <w:rsid w:val="00114305"/>
    <w:rsid w:val="00114D2D"/>
    <w:rsid w:val="00114E62"/>
    <w:rsid w:val="00115268"/>
    <w:rsid w:val="0011546A"/>
    <w:rsid w:val="001158FA"/>
    <w:rsid w:val="0011662F"/>
    <w:rsid w:val="00116946"/>
    <w:rsid w:val="00116982"/>
    <w:rsid w:val="00116A32"/>
    <w:rsid w:val="00116C8A"/>
    <w:rsid w:val="00116F3C"/>
    <w:rsid w:val="00117404"/>
    <w:rsid w:val="00117621"/>
    <w:rsid w:val="001178E2"/>
    <w:rsid w:val="001178EA"/>
    <w:rsid w:val="00117DF5"/>
    <w:rsid w:val="00117E7A"/>
    <w:rsid w:val="001206A0"/>
    <w:rsid w:val="001208A5"/>
    <w:rsid w:val="001209CC"/>
    <w:rsid w:val="00120CAC"/>
    <w:rsid w:val="00120D66"/>
    <w:rsid w:val="00121077"/>
    <w:rsid w:val="001210EF"/>
    <w:rsid w:val="001210FB"/>
    <w:rsid w:val="001212CD"/>
    <w:rsid w:val="001214A9"/>
    <w:rsid w:val="0012177E"/>
    <w:rsid w:val="00121A72"/>
    <w:rsid w:val="00121AA0"/>
    <w:rsid w:val="00121B91"/>
    <w:rsid w:val="001220BE"/>
    <w:rsid w:val="00122442"/>
    <w:rsid w:val="00122451"/>
    <w:rsid w:val="0012255F"/>
    <w:rsid w:val="0012289C"/>
    <w:rsid w:val="00122CC2"/>
    <w:rsid w:val="0012323B"/>
    <w:rsid w:val="0012378D"/>
    <w:rsid w:val="00123A7B"/>
    <w:rsid w:val="00123B30"/>
    <w:rsid w:val="00123E5C"/>
    <w:rsid w:val="001240B1"/>
    <w:rsid w:val="00124397"/>
    <w:rsid w:val="00124A8D"/>
    <w:rsid w:val="00124E04"/>
    <w:rsid w:val="001251A4"/>
    <w:rsid w:val="001254A0"/>
    <w:rsid w:val="001256ED"/>
    <w:rsid w:val="001258EE"/>
    <w:rsid w:val="00125E61"/>
    <w:rsid w:val="001264E1"/>
    <w:rsid w:val="00126772"/>
    <w:rsid w:val="00126B05"/>
    <w:rsid w:val="0012718D"/>
    <w:rsid w:val="00127284"/>
    <w:rsid w:val="001274FF"/>
    <w:rsid w:val="00127839"/>
    <w:rsid w:val="00127E63"/>
    <w:rsid w:val="001305DD"/>
    <w:rsid w:val="001306CD"/>
    <w:rsid w:val="00130901"/>
    <w:rsid w:val="00130A93"/>
    <w:rsid w:val="00130C31"/>
    <w:rsid w:val="00130D97"/>
    <w:rsid w:val="001311DC"/>
    <w:rsid w:val="00131745"/>
    <w:rsid w:val="00132269"/>
    <w:rsid w:val="001323A3"/>
    <w:rsid w:val="001324A4"/>
    <w:rsid w:val="00132763"/>
    <w:rsid w:val="00132955"/>
    <w:rsid w:val="00132BBD"/>
    <w:rsid w:val="00132D93"/>
    <w:rsid w:val="00132E81"/>
    <w:rsid w:val="001330D4"/>
    <w:rsid w:val="00133B7C"/>
    <w:rsid w:val="00133D8C"/>
    <w:rsid w:val="00133EA5"/>
    <w:rsid w:val="00134077"/>
    <w:rsid w:val="001341D9"/>
    <w:rsid w:val="00134D07"/>
    <w:rsid w:val="0013552E"/>
    <w:rsid w:val="00136098"/>
    <w:rsid w:val="001360E2"/>
    <w:rsid w:val="001364D6"/>
    <w:rsid w:val="001365C2"/>
    <w:rsid w:val="001365E5"/>
    <w:rsid w:val="00136AF1"/>
    <w:rsid w:val="00136D54"/>
    <w:rsid w:val="00136E01"/>
    <w:rsid w:val="001371FB"/>
    <w:rsid w:val="001372A8"/>
    <w:rsid w:val="00137738"/>
    <w:rsid w:val="00137C2A"/>
    <w:rsid w:val="00137F01"/>
    <w:rsid w:val="00140439"/>
    <w:rsid w:val="001409F7"/>
    <w:rsid w:val="00140B33"/>
    <w:rsid w:val="00140D75"/>
    <w:rsid w:val="001410BF"/>
    <w:rsid w:val="001413AD"/>
    <w:rsid w:val="001414A3"/>
    <w:rsid w:val="001417AC"/>
    <w:rsid w:val="00141838"/>
    <w:rsid w:val="00142004"/>
    <w:rsid w:val="001424D2"/>
    <w:rsid w:val="00142626"/>
    <w:rsid w:val="001427DB"/>
    <w:rsid w:val="00143664"/>
    <w:rsid w:val="001438FB"/>
    <w:rsid w:val="00143CA3"/>
    <w:rsid w:val="00143F24"/>
    <w:rsid w:val="0014405D"/>
    <w:rsid w:val="0014447D"/>
    <w:rsid w:val="00144830"/>
    <w:rsid w:val="00145155"/>
    <w:rsid w:val="00145510"/>
    <w:rsid w:val="0014594B"/>
    <w:rsid w:val="00145E5D"/>
    <w:rsid w:val="0014640A"/>
    <w:rsid w:val="0014648D"/>
    <w:rsid w:val="001464D9"/>
    <w:rsid w:val="00147430"/>
    <w:rsid w:val="001474DF"/>
    <w:rsid w:val="00147693"/>
    <w:rsid w:val="00147F3D"/>
    <w:rsid w:val="0015010A"/>
    <w:rsid w:val="0015021B"/>
    <w:rsid w:val="00150632"/>
    <w:rsid w:val="00150DCD"/>
    <w:rsid w:val="001510A2"/>
    <w:rsid w:val="001511FD"/>
    <w:rsid w:val="00151425"/>
    <w:rsid w:val="001514D2"/>
    <w:rsid w:val="001516EA"/>
    <w:rsid w:val="00151DF1"/>
    <w:rsid w:val="00152865"/>
    <w:rsid w:val="00152F3F"/>
    <w:rsid w:val="001539A4"/>
    <w:rsid w:val="00153A16"/>
    <w:rsid w:val="00153DDB"/>
    <w:rsid w:val="00153FFE"/>
    <w:rsid w:val="00154079"/>
    <w:rsid w:val="001542AA"/>
    <w:rsid w:val="00154A30"/>
    <w:rsid w:val="00154B7E"/>
    <w:rsid w:val="00154CF0"/>
    <w:rsid w:val="00155089"/>
    <w:rsid w:val="00155257"/>
    <w:rsid w:val="001552C7"/>
    <w:rsid w:val="00155480"/>
    <w:rsid w:val="001558F9"/>
    <w:rsid w:val="00155972"/>
    <w:rsid w:val="00155F81"/>
    <w:rsid w:val="0015624C"/>
    <w:rsid w:val="0015629F"/>
    <w:rsid w:val="00156C0B"/>
    <w:rsid w:val="00156DC0"/>
    <w:rsid w:val="0015770C"/>
    <w:rsid w:val="00160138"/>
    <w:rsid w:val="00160763"/>
    <w:rsid w:val="00160BB9"/>
    <w:rsid w:val="00160E33"/>
    <w:rsid w:val="00161EDF"/>
    <w:rsid w:val="00161F2A"/>
    <w:rsid w:val="00161FCA"/>
    <w:rsid w:val="001621DF"/>
    <w:rsid w:val="00162289"/>
    <w:rsid w:val="0016239B"/>
    <w:rsid w:val="001627EE"/>
    <w:rsid w:val="0016311E"/>
    <w:rsid w:val="001639D3"/>
    <w:rsid w:val="0016444A"/>
    <w:rsid w:val="00164494"/>
    <w:rsid w:val="00164678"/>
    <w:rsid w:val="00164A6F"/>
    <w:rsid w:val="00164FA0"/>
    <w:rsid w:val="00164FCC"/>
    <w:rsid w:val="0016560E"/>
    <w:rsid w:val="001666C5"/>
    <w:rsid w:val="001669E4"/>
    <w:rsid w:val="00166B34"/>
    <w:rsid w:val="00166E52"/>
    <w:rsid w:val="00166F84"/>
    <w:rsid w:val="00167568"/>
    <w:rsid w:val="0016764C"/>
    <w:rsid w:val="00167652"/>
    <w:rsid w:val="001676FD"/>
    <w:rsid w:val="0016788B"/>
    <w:rsid w:val="00167C63"/>
    <w:rsid w:val="00167E27"/>
    <w:rsid w:val="00167F1E"/>
    <w:rsid w:val="0017029E"/>
    <w:rsid w:val="001703BB"/>
    <w:rsid w:val="00170647"/>
    <w:rsid w:val="00170C9D"/>
    <w:rsid w:val="00170D34"/>
    <w:rsid w:val="00171911"/>
    <w:rsid w:val="00171947"/>
    <w:rsid w:val="00171EBC"/>
    <w:rsid w:val="001722AF"/>
    <w:rsid w:val="00172725"/>
    <w:rsid w:val="0017297E"/>
    <w:rsid w:val="00173B4A"/>
    <w:rsid w:val="00173DE8"/>
    <w:rsid w:val="001745C6"/>
    <w:rsid w:val="001752B5"/>
    <w:rsid w:val="00175E44"/>
    <w:rsid w:val="00176225"/>
    <w:rsid w:val="00176251"/>
    <w:rsid w:val="0017661B"/>
    <w:rsid w:val="00176886"/>
    <w:rsid w:val="00176BCB"/>
    <w:rsid w:val="001775F3"/>
    <w:rsid w:val="0017769F"/>
    <w:rsid w:val="00177925"/>
    <w:rsid w:val="001779F4"/>
    <w:rsid w:val="00177CAD"/>
    <w:rsid w:val="0018021E"/>
    <w:rsid w:val="001803D9"/>
    <w:rsid w:val="00180C16"/>
    <w:rsid w:val="00180EDC"/>
    <w:rsid w:val="0018127E"/>
    <w:rsid w:val="001812E8"/>
    <w:rsid w:val="001816BD"/>
    <w:rsid w:val="00181C6A"/>
    <w:rsid w:val="00181DA2"/>
    <w:rsid w:val="00181E4D"/>
    <w:rsid w:val="00182369"/>
    <w:rsid w:val="001825E4"/>
    <w:rsid w:val="001828A5"/>
    <w:rsid w:val="00182952"/>
    <w:rsid w:val="00182EB8"/>
    <w:rsid w:val="00182EBC"/>
    <w:rsid w:val="001837E5"/>
    <w:rsid w:val="00183B66"/>
    <w:rsid w:val="001841CA"/>
    <w:rsid w:val="00185B18"/>
    <w:rsid w:val="00185E3D"/>
    <w:rsid w:val="0018601F"/>
    <w:rsid w:val="00186F55"/>
    <w:rsid w:val="00187441"/>
    <w:rsid w:val="00187730"/>
    <w:rsid w:val="00187E74"/>
    <w:rsid w:val="00190151"/>
    <w:rsid w:val="00190200"/>
    <w:rsid w:val="001904CC"/>
    <w:rsid w:val="00190942"/>
    <w:rsid w:val="00191512"/>
    <w:rsid w:val="0019158F"/>
    <w:rsid w:val="00191D75"/>
    <w:rsid w:val="00192407"/>
    <w:rsid w:val="00192640"/>
    <w:rsid w:val="00192910"/>
    <w:rsid w:val="00192B9C"/>
    <w:rsid w:val="0019342E"/>
    <w:rsid w:val="00193A20"/>
    <w:rsid w:val="00193D1F"/>
    <w:rsid w:val="0019493D"/>
    <w:rsid w:val="00194CBF"/>
    <w:rsid w:val="00194E40"/>
    <w:rsid w:val="00195014"/>
    <w:rsid w:val="001951CF"/>
    <w:rsid w:val="00195CEF"/>
    <w:rsid w:val="00196378"/>
    <w:rsid w:val="00196552"/>
    <w:rsid w:val="00196BA4"/>
    <w:rsid w:val="00196E25"/>
    <w:rsid w:val="00196F15"/>
    <w:rsid w:val="0019717D"/>
    <w:rsid w:val="001971DE"/>
    <w:rsid w:val="00197359"/>
    <w:rsid w:val="00197398"/>
    <w:rsid w:val="00197C9B"/>
    <w:rsid w:val="00197CCC"/>
    <w:rsid w:val="00197CEE"/>
    <w:rsid w:val="001A0229"/>
    <w:rsid w:val="001A0408"/>
    <w:rsid w:val="001A07F5"/>
    <w:rsid w:val="001A0AC4"/>
    <w:rsid w:val="001A0ACF"/>
    <w:rsid w:val="001A0BCB"/>
    <w:rsid w:val="001A0D6F"/>
    <w:rsid w:val="001A10D2"/>
    <w:rsid w:val="001A13B9"/>
    <w:rsid w:val="001A14F0"/>
    <w:rsid w:val="001A1802"/>
    <w:rsid w:val="001A201D"/>
    <w:rsid w:val="001A2A5B"/>
    <w:rsid w:val="001A3167"/>
    <w:rsid w:val="001A36E5"/>
    <w:rsid w:val="001A39B7"/>
    <w:rsid w:val="001A49B1"/>
    <w:rsid w:val="001A4C22"/>
    <w:rsid w:val="001A4D68"/>
    <w:rsid w:val="001A5461"/>
    <w:rsid w:val="001A5D98"/>
    <w:rsid w:val="001A60E3"/>
    <w:rsid w:val="001A61CF"/>
    <w:rsid w:val="001A62D2"/>
    <w:rsid w:val="001A6496"/>
    <w:rsid w:val="001A692F"/>
    <w:rsid w:val="001A6AAA"/>
    <w:rsid w:val="001A6C03"/>
    <w:rsid w:val="001A716D"/>
    <w:rsid w:val="001A76FA"/>
    <w:rsid w:val="001A7D72"/>
    <w:rsid w:val="001B0006"/>
    <w:rsid w:val="001B0019"/>
    <w:rsid w:val="001B00A1"/>
    <w:rsid w:val="001B070B"/>
    <w:rsid w:val="001B0FB6"/>
    <w:rsid w:val="001B16B2"/>
    <w:rsid w:val="001B16B7"/>
    <w:rsid w:val="001B1AB5"/>
    <w:rsid w:val="001B26A1"/>
    <w:rsid w:val="001B29F3"/>
    <w:rsid w:val="001B3168"/>
    <w:rsid w:val="001B3902"/>
    <w:rsid w:val="001B3AE8"/>
    <w:rsid w:val="001B3BAD"/>
    <w:rsid w:val="001B4996"/>
    <w:rsid w:val="001B572A"/>
    <w:rsid w:val="001B602A"/>
    <w:rsid w:val="001B60D3"/>
    <w:rsid w:val="001B63E5"/>
    <w:rsid w:val="001B6A6B"/>
    <w:rsid w:val="001B6D05"/>
    <w:rsid w:val="001B73CA"/>
    <w:rsid w:val="001B76B3"/>
    <w:rsid w:val="001B7711"/>
    <w:rsid w:val="001C00BF"/>
    <w:rsid w:val="001C0605"/>
    <w:rsid w:val="001C18BE"/>
    <w:rsid w:val="001C1C2E"/>
    <w:rsid w:val="001C1ECB"/>
    <w:rsid w:val="001C2173"/>
    <w:rsid w:val="001C34C9"/>
    <w:rsid w:val="001C3ADF"/>
    <w:rsid w:val="001C3B7F"/>
    <w:rsid w:val="001C3D55"/>
    <w:rsid w:val="001C3E1D"/>
    <w:rsid w:val="001C3F3F"/>
    <w:rsid w:val="001C4E3C"/>
    <w:rsid w:val="001C4FB8"/>
    <w:rsid w:val="001C5589"/>
    <w:rsid w:val="001C5851"/>
    <w:rsid w:val="001C58CF"/>
    <w:rsid w:val="001C5BD2"/>
    <w:rsid w:val="001C5EA4"/>
    <w:rsid w:val="001C6019"/>
    <w:rsid w:val="001C655E"/>
    <w:rsid w:val="001C6845"/>
    <w:rsid w:val="001C6C46"/>
    <w:rsid w:val="001C6D63"/>
    <w:rsid w:val="001C6D68"/>
    <w:rsid w:val="001C72AE"/>
    <w:rsid w:val="001C7496"/>
    <w:rsid w:val="001C7966"/>
    <w:rsid w:val="001C7A69"/>
    <w:rsid w:val="001D040D"/>
    <w:rsid w:val="001D0858"/>
    <w:rsid w:val="001D0FEF"/>
    <w:rsid w:val="001D13D3"/>
    <w:rsid w:val="001D20E7"/>
    <w:rsid w:val="001D232E"/>
    <w:rsid w:val="001D26E2"/>
    <w:rsid w:val="001D2A2F"/>
    <w:rsid w:val="001D319D"/>
    <w:rsid w:val="001D32B8"/>
    <w:rsid w:val="001D3F27"/>
    <w:rsid w:val="001D4591"/>
    <w:rsid w:val="001D4D12"/>
    <w:rsid w:val="001D53ED"/>
    <w:rsid w:val="001D5D19"/>
    <w:rsid w:val="001D6012"/>
    <w:rsid w:val="001D6239"/>
    <w:rsid w:val="001D64AC"/>
    <w:rsid w:val="001D6636"/>
    <w:rsid w:val="001D6769"/>
    <w:rsid w:val="001D702A"/>
    <w:rsid w:val="001D761A"/>
    <w:rsid w:val="001D7879"/>
    <w:rsid w:val="001D7AE8"/>
    <w:rsid w:val="001D7B26"/>
    <w:rsid w:val="001D7F9F"/>
    <w:rsid w:val="001E09FD"/>
    <w:rsid w:val="001E0B73"/>
    <w:rsid w:val="001E0C81"/>
    <w:rsid w:val="001E1486"/>
    <w:rsid w:val="001E1B3A"/>
    <w:rsid w:val="001E1C45"/>
    <w:rsid w:val="001E1EBD"/>
    <w:rsid w:val="001E27BF"/>
    <w:rsid w:val="001E29E9"/>
    <w:rsid w:val="001E331F"/>
    <w:rsid w:val="001E3348"/>
    <w:rsid w:val="001E348F"/>
    <w:rsid w:val="001E34FA"/>
    <w:rsid w:val="001E3FB3"/>
    <w:rsid w:val="001E4AB5"/>
    <w:rsid w:val="001E4DF4"/>
    <w:rsid w:val="001E4F16"/>
    <w:rsid w:val="001E5253"/>
    <w:rsid w:val="001E5421"/>
    <w:rsid w:val="001E5587"/>
    <w:rsid w:val="001E57F2"/>
    <w:rsid w:val="001E5806"/>
    <w:rsid w:val="001E5819"/>
    <w:rsid w:val="001E5F97"/>
    <w:rsid w:val="001E650A"/>
    <w:rsid w:val="001E67AF"/>
    <w:rsid w:val="001E67F7"/>
    <w:rsid w:val="001E6DDC"/>
    <w:rsid w:val="001E714C"/>
    <w:rsid w:val="001E71FB"/>
    <w:rsid w:val="001E75B9"/>
    <w:rsid w:val="001E7C2B"/>
    <w:rsid w:val="001E7F82"/>
    <w:rsid w:val="001F0246"/>
    <w:rsid w:val="001F0257"/>
    <w:rsid w:val="001F070B"/>
    <w:rsid w:val="001F0984"/>
    <w:rsid w:val="001F1111"/>
    <w:rsid w:val="001F15E0"/>
    <w:rsid w:val="001F16DE"/>
    <w:rsid w:val="001F19E4"/>
    <w:rsid w:val="001F1F1B"/>
    <w:rsid w:val="001F231A"/>
    <w:rsid w:val="001F267A"/>
    <w:rsid w:val="001F2757"/>
    <w:rsid w:val="001F282C"/>
    <w:rsid w:val="001F2AC6"/>
    <w:rsid w:val="001F2C8F"/>
    <w:rsid w:val="001F2DA1"/>
    <w:rsid w:val="001F2F64"/>
    <w:rsid w:val="001F31D0"/>
    <w:rsid w:val="001F36AB"/>
    <w:rsid w:val="001F3850"/>
    <w:rsid w:val="001F3C6F"/>
    <w:rsid w:val="001F40A6"/>
    <w:rsid w:val="001F47CA"/>
    <w:rsid w:val="001F4AAC"/>
    <w:rsid w:val="001F4EB4"/>
    <w:rsid w:val="001F57D2"/>
    <w:rsid w:val="001F5A1A"/>
    <w:rsid w:val="001F5CD3"/>
    <w:rsid w:val="001F5FEF"/>
    <w:rsid w:val="001F6648"/>
    <w:rsid w:val="001F6676"/>
    <w:rsid w:val="001F6DA6"/>
    <w:rsid w:val="001F6EB3"/>
    <w:rsid w:val="001F7276"/>
    <w:rsid w:val="001F752B"/>
    <w:rsid w:val="001F75D8"/>
    <w:rsid w:val="002009FA"/>
    <w:rsid w:val="00200C64"/>
    <w:rsid w:val="002011F4"/>
    <w:rsid w:val="0020152A"/>
    <w:rsid w:val="00201562"/>
    <w:rsid w:val="002016D2"/>
    <w:rsid w:val="00201745"/>
    <w:rsid w:val="00201D68"/>
    <w:rsid w:val="0020211F"/>
    <w:rsid w:val="0020265F"/>
    <w:rsid w:val="00202669"/>
    <w:rsid w:val="00202B22"/>
    <w:rsid w:val="00203349"/>
    <w:rsid w:val="002034CC"/>
    <w:rsid w:val="002036B6"/>
    <w:rsid w:val="002038D0"/>
    <w:rsid w:val="00203EE9"/>
    <w:rsid w:val="00203F6C"/>
    <w:rsid w:val="002047C8"/>
    <w:rsid w:val="00204D3A"/>
    <w:rsid w:val="00204D85"/>
    <w:rsid w:val="00204DAE"/>
    <w:rsid w:val="00204E7A"/>
    <w:rsid w:val="00205B0E"/>
    <w:rsid w:val="002063BF"/>
    <w:rsid w:val="00206AD3"/>
    <w:rsid w:val="00206E1D"/>
    <w:rsid w:val="002079DB"/>
    <w:rsid w:val="00210144"/>
    <w:rsid w:val="002109A6"/>
    <w:rsid w:val="00211843"/>
    <w:rsid w:val="00211ADB"/>
    <w:rsid w:val="002121F0"/>
    <w:rsid w:val="0021224E"/>
    <w:rsid w:val="00212391"/>
    <w:rsid w:val="002126AF"/>
    <w:rsid w:val="002134B7"/>
    <w:rsid w:val="002136FA"/>
    <w:rsid w:val="002137AC"/>
    <w:rsid w:val="002142E5"/>
    <w:rsid w:val="00214768"/>
    <w:rsid w:val="002149AF"/>
    <w:rsid w:val="00214D97"/>
    <w:rsid w:val="00214EE3"/>
    <w:rsid w:val="00214F2D"/>
    <w:rsid w:val="002151CC"/>
    <w:rsid w:val="0021544E"/>
    <w:rsid w:val="002154A4"/>
    <w:rsid w:val="0021557B"/>
    <w:rsid w:val="00216270"/>
    <w:rsid w:val="00216449"/>
    <w:rsid w:val="00216586"/>
    <w:rsid w:val="002168C5"/>
    <w:rsid w:val="0021697F"/>
    <w:rsid w:val="00216C45"/>
    <w:rsid w:val="00216CA6"/>
    <w:rsid w:val="00216D43"/>
    <w:rsid w:val="00217169"/>
    <w:rsid w:val="00217387"/>
    <w:rsid w:val="0021741C"/>
    <w:rsid w:val="002178D6"/>
    <w:rsid w:val="00217941"/>
    <w:rsid w:val="00217B46"/>
    <w:rsid w:val="00220182"/>
    <w:rsid w:val="0022059A"/>
    <w:rsid w:val="002213CA"/>
    <w:rsid w:val="00221610"/>
    <w:rsid w:val="00221C97"/>
    <w:rsid w:val="0022205A"/>
    <w:rsid w:val="002220B2"/>
    <w:rsid w:val="00222291"/>
    <w:rsid w:val="00222462"/>
    <w:rsid w:val="00223085"/>
    <w:rsid w:val="0022325D"/>
    <w:rsid w:val="0022336A"/>
    <w:rsid w:val="002233E0"/>
    <w:rsid w:val="002234DB"/>
    <w:rsid w:val="002235E7"/>
    <w:rsid w:val="0022363E"/>
    <w:rsid w:val="00223911"/>
    <w:rsid w:val="00223BA8"/>
    <w:rsid w:val="002244C3"/>
    <w:rsid w:val="00224795"/>
    <w:rsid w:val="0022483A"/>
    <w:rsid w:val="00224911"/>
    <w:rsid w:val="00224A1D"/>
    <w:rsid w:val="00224B9E"/>
    <w:rsid w:val="00224DE1"/>
    <w:rsid w:val="002250C9"/>
    <w:rsid w:val="00225146"/>
    <w:rsid w:val="002252C5"/>
    <w:rsid w:val="00225758"/>
    <w:rsid w:val="00225983"/>
    <w:rsid w:val="00225C5D"/>
    <w:rsid w:val="00225E1B"/>
    <w:rsid w:val="00225F2C"/>
    <w:rsid w:val="002261FE"/>
    <w:rsid w:val="00226809"/>
    <w:rsid w:val="002268CC"/>
    <w:rsid w:val="00226C8B"/>
    <w:rsid w:val="00226D23"/>
    <w:rsid w:val="00226E00"/>
    <w:rsid w:val="00227007"/>
    <w:rsid w:val="002270C3"/>
    <w:rsid w:val="002271E7"/>
    <w:rsid w:val="0022758B"/>
    <w:rsid w:val="0022772F"/>
    <w:rsid w:val="00227986"/>
    <w:rsid w:val="00227D46"/>
    <w:rsid w:val="00227FDE"/>
    <w:rsid w:val="0023020E"/>
    <w:rsid w:val="0023026A"/>
    <w:rsid w:val="002304B4"/>
    <w:rsid w:val="00230B2D"/>
    <w:rsid w:val="00230F76"/>
    <w:rsid w:val="002315D1"/>
    <w:rsid w:val="00232300"/>
    <w:rsid w:val="00233177"/>
    <w:rsid w:val="002331B2"/>
    <w:rsid w:val="0023339F"/>
    <w:rsid w:val="00233B6B"/>
    <w:rsid w:val="00234291"/>
    <w:rsid w:val="00234A6A"/>
    <w:rsid w:val="00234C11"/>
    <w:rsid w:val="00234D9E"/>
    <w:rsid w:val="002356C5"/>
    <w:rsid w:val="00235779"/>
    <w:rsid w:val="0023595B"/>
    <w:rsid w:val="00235A35"/>
    <w:rsid w:val="00235A78"/>
    <w:rsid w:val="00235AA5"/>
    <w:rsid w:val="0023637B"/>
    <w:rsid w:val="0023652D"/>
    <w:rsid w:val="0023664E"/>
    <w:rsid w:val="00236D9C"/>
    <w:rsid w:val="00236F82"/>
    <w:rsid w:val="002375D7"/>
    <w:rsid w:val="0023775D"/>
    <w:rsid w:val="00237BD0"/>
    <w:rsid w:val="002401B8"/>
    <w:rsid w:val="00240396"/>
    <w:rsid w:val="00240457"/>
    <w:rsid w:val="00240781"/>
    <w:rsid w:val="0024087B"/>
    <w:rsid w:val="00241769"/>
    <w:rsid w:val="00242493"/>
    <w:rsid w:val="002428F6"/>
    <w:rsid w:val="00243367"/>
    <w:rsid w:val="0024374F"/>
    <w:rsid w:val="00243BE5"/>
    <w:rsid w:val="00243DB7"/>
    <w:rsid w:val="00243F94"/>
    <w:rsid w:val="002445C4"/>
    <w:rsid w:val="0024470A"/>
    <w:rsid w:val="00244E9E"/>
    <w:rsid w:val="00245098"/>
    <w:rsid w:val="0024664E"/>
    <w:rsid w:val="002466C0"/>
    <w:rsid w:val="0024673F"/>
    <w:rsid w:val="00246BF9"/>
    <w:rsid w:val="0024720E"/>
    <w:rsid w:val="00247422"/>
    <w:rsid w:val="00247590"/>
    <w:rsid w:val="002477BE"/>
    <w:rsid w:val="00247957"/>
    <w:rsid w:val="00247FBF"/>
    <w:rsid w:val="00250085"/>
    <w:rsid w:val="0025020D"/>
    <w:rsid w:val="00250428"/>
    <w:rsid w:val="00250C57"/>
    <w:rsid w:val="00250D1A"/>
    <w:rsid w:val="002512E5"/>
    <w:rsid w:val="00251D30"/>
    <w:rsid w:val="00251E09"/>
    <w:rsid w:val="002525C6"/>
    <w:rsid w:val="00252816"/>
    <w:rsid w:val="00252D3B"/>
    <w:rsid w:val="00252E4B"/>
    <w:rsid w:val="00253416"/>
    <w:rsid w:val="00253B95"/>
    <w:rsid w:val="00253EBD"/>
    <w:rsid w:val="00254009"/>
    <w:rsid w:val="0025437A"/>
    <w:rsid w:val="00254546"/>
    <w:rsid w:val="00254749"/>
    <w:rsid w:val="00254B9C"/>
    <w:rsid w:val="00254DDB"/>
    <w:rsid w:val="002550D2"/>
    <w:rsid w:val="0025558E"/>
    <w:rsid w:val="002557EA"/>
    <w:rsid w:val="00255D5D"/>
    <w:rsid w:val="00255FE1"/>
    <w:rsid w:val="002560A4"/>
    <w:rsid w:val="002570EE"/>
    <w:rsid w:val="002576AD"/>
    <w:rsid w:val="0025784B"/>
    <w:rsid w:val="00257A9E"/>
    <w:rsid w:val="00257E79"/>
    <w:rsid w:val="0026051B"/>
    <w:rsid w:val="00260654"/>
    <w:rsid w:val="00260941"/>
    <w:rsid w:val="00260A8C"/>
    <w:rsid w:val="00260F5C"/>
    <w:rsid w:val="00261190"/>
    <w:rsid w:val="002611D8"/>
    <w:rsid w:val="002611F6"/>
    <w:rsid w:val="00262353"/>
    <w:rsid w:val="00262928"/>
    <w:rsid w:val="002629A9"/>
    <w:rsid w:val="00262AA1"/>
    <w:rsid w:val="00262DE7"/>
    <w:rsid w:val="00263BDB"/>
    <w:rsid w:val="00263E27"/>
    <w:rsid w:val="002645D4"/>
    <w:rsid w:val="002647E4"/>
    <w:rsid w:val="00264E51"/>
    <w:rsid w:val="002650B5"/>
    <w:rsid w:val="00266139"/>
    <w:rsid w:val="00266214"/>
    <w:rsid w:val="00266E23"/>
    <w:rsid w:val="002675C2"/>
    <w:rsid w:val="00267699"/>
    <w:rsid w:val="00267943"/>
    <w:rsid w:val="0027021B"/>
    <w:rsid w:val="0027099A"/>
    <w:rsid w:val="00270A48"/>
    <w:rsid w:val="00270A4E"/>
    <w:rsid w:val="00270A8B"/>
    <w:rsid w:val="0027156E"/>
    <w:rsid w:val="00271CA1"/>
    <w:rsid w:val="00271F31"/>
    <w:rsid w:val="00272319"/>
    <w:rsid w:val="002727F9"/>
    <w:rsid w:val="002733DA"/>
    <w:rsid w:val="0027362D"/>
    <w:rsid w:val="002740E4"/>
    <w:rsid w:val="002749FA"/>
    <w:rsid w:val="00274D1A"/>
    <w:rsid w:val="00274E0D"/>
    <w:rsid w:val="0027514A"/>
    <w:rsid w:val="00275260"/>
    <w:rsid w:val="00275660"/>
    <w:rsid w:val="0027579B"/>
    <w:rsid w:val="002759E0"/>
    <w:rsid w:val="00275ABA"/>
    <w:rsid w:val="0027692E"/>
    <w:rsid w:val="00276A85"/>
    <w:rsid w:val="00277038"/>
    <w:rsid w:val="00277793"/>
    <w:rsid w:val="002777FC"/>
    <w:rsid w:val="00277B9D"/>
    <w:rsid w:val="00277BE1"/>
    <w:rsid w:val="00277C19"/>
    <w:rsid w:val="00277D6B"/>
    <w:rsid w:val="00277F2A"/>
    <w:rsid w:val="002805C0"/>
    <w:rsid w:val="0028104D"/>
    <w:rsid w:val="00281077"/>
    <w:rsid w:val="002811D7"/>
    <w:rsid w:val="002818A8"/>
    <w:rsid w:val="00281B7A"/>
    <w:rsid w:val="002822F7"/>
    <w:rsid w:val="00282319"/>
    <w:rsid w:val="00282380"/>
    <w:rsid w:val="00282639"/>
    <w:rsid w:val="002827BE"/>
    <w:rsid w:val="00282AFF"/>
    <w:rsid w:val="00282EBA"/>
    <w:rsid w:val="002834A9"/>
    <w:rsid w:val="00283723"/>
    <w:rsid w:val="00283C91"/>
    <w:rsid w:val="00283D6A"/>
    <w:rsid w:val="0028433E"/>
    <w:rsid w:val="00284479"/>
    <w:rsid w:val="00284506"/>
    <w:rsid w:val="0028462B"/>
    <w:rsid w:val="002849FA"/>
    <w:rsid w:val="00284A45"/>
    <w:rsid w:val="00285BFE"/>
    <w:rsid w:val="00285D16"/>
    <w:rsid w:val="00285DF4"/>
    <w:rsid w:val="00286524"/>
    <w:rsid w:val="00286FB5"/>
    <w:rsid w:val="00287574"/>
    <w:rsid w:val="002875CE"/>
    <w:rsid w:val="00287C26"/>
    <w:rsid w:val="002901CC"/>
    <w:rsid w:val="00290224"/>
    <w:rsid w:val="00290264"/>
    <w:rsid w:val="00290858"/>
    <w:rsid w:val="00290965"/>
    <w:rsid w:val="002911E3"/>
    <w:rsid w:val="002915ED"/>
    <w:rsid w:val="00291718"/>
    <w:rsid w:val="002917AE"/>
    <w:rsid w:val="00292D1F"/>
    <w:rsid w:val="0029326B"/>
    <w:rsid w:val="002936CE"/>
    <w:rsid w:val="00293C56"/>
    <w:rsid w:val="002947AE"/>
    <w:rsid w:val="00295B9F"/>
    <w:rsid w:val="00295BC1"/>
    <w:rsid w:val="00295C89"/>
    <w:rsid w:val="00295F18"/>
    <w:rsid w:val="002969A2"/>
    <w:rsid w:val="00296E66"/>
    <w:rsid w:val="00297039"/>
    <w:rsid w:val="00297497"/>
    <w:rsid w:val="002977FE"/>
    <w:rsid w:val="00297A12"/>
    <w:rsid w:val="002A0152"/>
    <w:rsid w:val="002A043B"/>
    <w:rsid w:val="002A07F2"/>
    <w:rsid w:val="002A0D65"/>
    <w:rsid w:val="002A0E02"/>
    <w:rsid w:val="002A188A"/>
    <w:rsid w:val="002A2327"/>
    <w:rsid w:val="002A2434"/>
    <w:rsid w:val="002A2680"/>
    <w:rsid w:val="002A26B1"/>
    <w:rsid w:val="002A2A21"/>
    <w:rsid w:val="002A2AB7"/>
    <w:rsid w:val="002A2D93"/>
    <w:rsid w:val="002A3C78"/>
    <w:rsid w:val="002A46F6"/>
    <w:rsid w:val="002A4758"/>
    <w:rsid w:val="002A4A14"/>
    <w:rsid w:val="002A5021"/>
    <w:rsid w:val="002A5757"/>
    <w:rsid w:val="002A5A5A"/>
    <w:rsid w:val="002A5BA6"/>
    <w:rsid w:val="002A5C91"/>
    <w:rsid w:val="002A61A2"/>
    <w:rsid w:val="002A6429"/>
    <w:rsid w:val="002A6786"/>
    <w:rsid w:val="002A73CC"/>
    <w:rsid w:val="002A76FA"/>
    <w:rsid w:val="002B06D8"/>
    <w:rsid w:val="002B0CD2"/>
    <w:rsid w:val="002B0FD8"/>
    <w:rsid w:val="002B1163"/>
    <w:rsid w:val="002B12A4"/>
    <w:rsid w:val="002B1900"/>
    <w:rsid w:val="002B1917"/>
    <w:rsid w:val="002B1A17"/>
    <w:rsid w:val="002B21FF"/>
    <w:rsid w:val="002B247D"/>
    <w:rsid w:val="002B25AB"/>
    <w:rsid w:val="002B2F5F"/>
    <w:rsid w:val="002B34D0"/>
    <w:rsid w:val="002B3549"/>
    <w:rsid w:val="002B3AFA"/>
    <w:rsid w:val="002B3FCB"/>
    <w:rsid w:val="002B417E"/>
    <w:rsid w:val="002B425C"/>
    <w:rsid w:val="002B4459"/>
    <w:rsid w:val="002B4788"/>
    <w:rsid w:val="002B4CC3"/>
    <w:rsid w:val="002B4D1A"/>
    <w:rsid w:val="002B514D"/>
    <w:rsid w:val="002B5F3B"/>
    <w:rsid w:val="002B6BD4"/>
    <w:rsid w:val="002B72D1"/>
    <w:rsid w:val="002B7F14"/>
    <w:rsid w:val="002C07C8"/>
    <w:rsid w:val="002C0A35"/>
    <w:rsid w:val="002C0C83"/>
    <w:rsid w:val="002C111E"/>
    <w:rsid w:val="002C189D"/>
    <w:rsid w:val="002C1BC8"/>
    <w:rsid w:val="002C1BEA"/>
    <w:rsid w:val="002C1CEA"/>
    <w:rsid w:val="002C1D9A"/>
    <w:rsid w:val="002C211D"/>
    <w:rsid w:val="002C270C"/>
    <w:rsid w:val="002C2CF0"/>
    <w:rsid w:val="002C2EF7"/>
    <w:rsid w:val="002C32C7"/>
    <w:rsid w:val="002C3A0D"/>
    <w:rsid w:val="002C3BD6"/>
    <w:rsid w:val="002C3CCF"/>
    <w:rsid w:val="002C3F43"/>
    <w:rsid w:val="002C4616"/>
    <w:rsid w:val="002C4DC1"/>
    <w:rsid w:val="002C4E00"/>
    <w:rsid w:val="002C4FB1"/>
    <w:rsid w:val="002C50F8"/>
    <w:rsid w:val="002C5198"/>
    <w:rsid w:val="002C53B3"/>
    <w:rsid w:val="002C56C5"/>
    <w:rsid w:val="002C5B32"/>
    <w:rsid w:val="002C5F65"/>
    <w:rsid w:val="002C6855"/>
    <w:rsid w:val="002C6AA8"/>
    <w:rsid w:val="002C6C24"/>
    <w:rsid w:val="002C7337"/>
    <w:rsid w:val="002C73D8"/>
    <w:rsid w:val="002C77C0"/>
    <w:rsid w:val="002C7937"/>
    <w:rsid w:val="002C7A76"/>
    <w:rsid w:val="002C7BBD"/>
    <w:rsid w:val="002D060E"/>
    <w:rsid w:val="002D0A74"/>
    <w:rsid w:val="002D0AE6"/>
    <w:rsid w:val="002D0CB2"/>
    <w:rsid w:val="002D0D62"/>
    <w:rsid w:val="002D17D5"/>
    <w:rsid w:val="002D1D7D"/>
    <w:rsid w:val="002D2459"/>
    <w:rsid w:val="002D252F"/>
    <w:rsid w:val="002D2B3B"/>
    <w:rsid w:val="002D2F86"/>
    <w:rsid w:val="002D33C1"/>
    <w:rsid w:val="002D3437"/>
    <w:rsid w:val="002D369F"/>
    <w:rsid w:val="002D3760"/>
    <w:rsid w:val="002D3ADB"/>
    <w:rsid w:val="002D43F5"/>
    <w:rsid w:val="002D45DD"/>
    <w:rsid w:val="002D469D"/>
    <w:rsid w:val="002D46FE"/>
    <w:rsid w:val="002D4861"/>
    <w:rsid w:val="002D4C00"/>
    <w:rsid w:val="002D53FB"/>
    <w:rsid w:val="002D5696"/>
    <w:rsid w:val="002D57E5"/>
    <w:rsid w:val="002D65FA"/>
    <w:rsid w:val="002D6C18"/>
    <w:rsid w:val="002D6E76"/>
    <w:rsid w:val="002D7194"/>
    <w:rsid w:val="002D73D0"/>
    <w:rsid w:val="002D7412"/>
    <w:rsid w:val="002D75F0"/>
    <w:rsid w:val="002D7E67"/>
    <w:rsid w:val="002E053E"/>
    <w:rsid w:val="002E06E6"/>
    <w:rsid w:val="002E07DB"/>
    <w:rsid w:val="002E0934"/>
    <w:rsid w:val="002E0D3B"/>
    <w:rsid w:val="002E11FD"/>
    <w:rsid w:val="002E1451"/>
    <w:rsid w:val="002E1764"/>
    <w:rsid w:val="002E18A0"/>
    <w:rsid w:val="002E18C7"/>
    <w:rsid w:val="002E1D91"/>
    <w:rsid w:val="002E273D"/>
    <w:rsid w:val="002E2BC8"/>
    <w:rsid w:val="002E2F87"/>
    <w:rsid w:val="002E31D9"/>
    <w:rsid w:val="002E38C6"/>
    <w:rsid w:val="002E3CDA"/>
    <w:rsid w:val="002E3E64"/>
    <w:rsid w:val="002E4121"/>
    <w:rsid w:val="002E4665"/>
    <w:rsid w:val="002E4A4B"/>
    <w:rsid w:val="002E4AD4"/>
    <w:rsid w:val="002E4C3F"/>
    <w:rsid w:val="002E4FFB"/>
    <w:rsid w:val="002E50CF"/>
    <w:rsid w:val="002E5149"/>
    <w:rsid w:val="002E529E"/>
    <w:rsid w:val="002E5611"/>
    <w:rsid w:val="002E5760"/>
    <w:rsid w:val="002E5DF2"/>
    <w:rsid w:val="002E6000"/>
    <w:rsid w:val="002E65F9"/>
    <w:rsid w:val="002E735A"/>
    <w:rsid w:val="002E79DB"/>
    <w:rsid w:val="002F024B"/>
    <w:rsid w:val="002F043A"/>
    <w:rsid w:val="002F0672"/>
    <w:rsid w:val="002F0750"/>
    <w:rsid w:val="002F0829"/>
    <w:rsid w:val="002F161B"/>
    <w:rsid w:val="002F16ED"/>
    <w:rsid w:val="002F2ABB"/>
    <w:rsid w:val="002F35D1"/>
    <w:rsid w:val="002F39B4"/>
    <w:rsid w:val="002F3B98"/>
    <w:rsid w:val="002F3C02"/>
    <w:rsid w:val="002F40E5"/>
    <w:rsid w:val="002F4A31"/>
    <w:rsid w:val="002F4CB0"/>
    <w:rsid w:val="002F4EA5"/>
    <w:rsid w:val="002F5071"/>
    <w:rsid w:val="002F513E"/>
    <w:rsid w:val="002F542A"/>
    <w:rsid w:val="002F5B5A"/>
    <w:rsid w:val="002F5C75"/>
    <w:rsid w:val="002F608C"/>
    <w:rsid w:val="002F62A7"/>
    <w:rsid w:val="002F68EF"/>
    <w:rsid w:val="002F6BFA"/>
    <w:rsid w:val="002F70C3"/>
    <w:rsid w:val="002F715B"/>
    <w:rsid w:val="002F726B"/>
    <w:rsid w:val="00300084"/>
    <w:rsid w:val="0030029A"/>
    <w:rsid w:val="00300840"/>
    <w:rsid w:val="00300F99"/>
    <w:rsid w:val="00301009"/>
    <w:rsid w:val="003012A6"/>
    <w:rsid w:val="003015BB"/>
    <w:rsid w:val="00301E4A"/>
    <w:rsid w:val="003022A4"/>
    <w:rsid w:val="003023C4"/>
    <w:rsid w:val="003025CF"/>
    <w:rsid w:val="003025F2"/>
    <w:rsid w:val="003027D5"/>
    <w:rsid w:val="00302E7C"/>
    <w:rsid w:val="003033B1"/>
    <w:rsid w:val="00303432"/>
    <w:rsid w:val="00303896"/>
    <w:rsid w:val="003039C5"/>
    <w:rsid w:val="00303D57"/>
    <w:rsid w:val="00304287"/>
    <w:rsid w:val="003042B5"/>
    <w:rsid w:val="0030450D"/>
    <w:rsid w:val="00304FC3"/>
    <w:rsid w:val="00305060"/>
    <w:rsid w:val="0030531B"/>
    <w:rsid w:val="003057FD"/>
    <w:rsid w:val="00305C5A"/>
    <w:rsid w:val="00305CE6"/>
    <w:rsid w:val="00305F1E"/>
    <w:rsid w:val="003067D9"/>
    <w:rsid w:val="003069D6"/>
    <w:rsid w:val="00306B39"/>
    <w:rsid w:val="0030777D"/>
    <w:rsid w:val="003101B0"/>
    <w:rsid w:val="0031045B"/>
    <w:rsid w:val="003104BF"/>
    <w:rsid w:val="00310623"/>
    <w:rsid w:val="00310845"/>
    <w:rsid w:val="003108B1"/>
    <w:rsid w:val="00310AAC"/>
    <w:rsid w:val="00310C54"/>
    <w:rsid w:val="00310DEE"/>
    <w:rsid w:val="00310EFF"/>
    <w:rsid w:val="003112D3"/>
    <w:rsid w:val="00311628"/>
    <w:rsid w:val="003118CB"/>
    <w:rsid w:val="00311A41"/>
    <w:rsid w:val="00311BCE"/>
    <w:rsid w:val="00311BDD"/>
    <w:rsid w:val="00311E34"/>
    <w:rsid w:val="00312454"/>
    <w:rsid w:val="00313133"/>
    <w:rsid w:val="003132BC"/>
    <w:rsid w:val="003137EF"/>
    <w:rsid w:val="00313DBB"/>
    <w:rsid w:val="0031453F"/>
    <w:rsid w:val="00314741"/>
    <w:rsid w:val="003147B7"/>
    <w:rsid w:val="00314B5C"/>
    <w:rsid w:val="00314E86"/>
    <w:rsid w:val="00314F83"/>
    <w:rsid w:val="00314F93"/>
    <w:rsid w:val="00315724"/>
    <w:rsid w:val="00316C47"/>
    <w:rsid w:val="00317676"/>
    <w:rsid w:val="00317E66"/>
    <w:rsid w:val="00320114"/>
    <w:rsid w:val="003201DE"/>
    <w:rsid w:val="00320A6B"/>
    <w:rsid w:val="003211F0"/>
    <w:rsid w:val="00321601"/>
    <w:rsid w:val="003218A5"/>
    <w:rsid w:val="00321A7D"/>
    <w:rsid w:val="00321CC0"/>
    <w:rsid w:val="00321DFF"/>
    <w:rsid w:val="003221FA"/>
    <w:rsid w:val="003224A6"/>
    <w:rsid w:val="003228A7"/>
    <w:rsid w:val="00322AC3"/>
    <w:rsid w:val="00322CA6"/>
    <w:rsid w:val="00322EEA"/>
    <w:rsid w:val="00323E0F"/>
    <w:rsid w:val="00324098"/>
    <w:rsid w:val="003242ED"/>
    <w:rsid w:val="0032435D"/>
    <w:rsid w:val="00324888"/>
    <w:rsid w:val="0032494C"/>
    <w:rsid w:val="00324ECF"/>
    <w:rsid w:val="0032549B"/>
    <w:rsid w:val="003255C7"/>
    <w:rsid w:val="00325E0B"/>
    <w:rsid w:val="00326488"/>
    <w:rsid w:val="00326625"/>
    <w:rsid w:val="00326678"/>
    <w:rsid w:val="00326EAD"/>
    <w:rsid w:val="00327331"/>
    <w:rsid w:val="003273A7"/>
    <w:rsid w:val="003276FB"/>
    <w:rsid w:val="00327866"/>
    <w:rsid w:val="00327F36"/>
    <w:rsid w:val="003301A6"/>
    <w:rsid w:val="00330227"/>
    <w:rsid w:val="0033026E"/>
    <w:rsid w:val="00330275"/>
    <w:rsid w:val="003305B7"/>
    <w:rsid w:val="00330C71"/>
    <w:rsid w:val="00330DD0"/>
    <w:rsid w:val="0033175E"/>
    <w:rsid w:val="00331C12"/>
    <w:rsid w:val="00332393"/>
    <w:rsid w:val="0033256E"/>
    <w:rsid w:val="00332B18"/>
    <w:rsid w:val="00333029"/>
    <w:rsid w:val="003332AB"/>
    <w:rsid w:val="00334052"/>
    <w:rsid w:val="003341DC"/>
    <w:rsid w:val="0033423B"/>
    <w:rsid w:val="0033439A"/>
    <w:rsid w:val="0033474D"/>
    <w:rsid w:val="003348A0"/>
    <w:rsid w:val="0033494A"/>
    <w:rsid w:val="00334A0B"/>
    <w:rsid w:val="0033570F"/>
    <w:rsid w:val="003358EC"/>
    <w:rsid w:val="00335BEF"/>
    <w:rsid w:val="00336021"/>
    <w:rsid w:val="0033614B"/>
    <w:rsid w:val="00336180"/>
    <w:rsid w:val="003369EE"/>
    <w:rsid w:val="00336AB6"/>
    <w:rsid w:val="00336B8C"/>
    <w:rsid w:val="00337422"/>
    <w:rsid w:val="00337804"/>
    <w:rsid w:val="00337BF8"/>
    <w:rsid w:val="0034004B"/>
    <w:rsid w:val="00340149"/>
    <w:rsid w:val="0034061E"/>
    <w:rsid w:val="003406E0"/>
    <w:rsid w:val="00341100"/>
    <w:rsid w:val="00341407"/>
    <w:rsid w:val="00341A14"/>
    <w:rsid w:val="00341CBA"/>
    <w:rsid w:val="00341D68"/>
    <w:rsid w:val="00341DD5"/>
    <w:rsid w:val="00342C42"/>
    <w:rsid w:val="00342E29"/>
    <w:rsid w:val="00342EBE"/>
    <w:rsid w:val="003436DD"/>
    <w:rsid w:val="00343766"/>
    <w:rsid w:val="00344188"/>
    <w:rsid w:val="003446C1"/>
    <w:rsid w:val="003449FC"/>
    <w:rsid w:val="00344B54"/>
    <w:rsid w:val="00344D74"/>
    <w:rsid w:val="0034562B"/>
    <w:rsid w:val="0034567F"/>
    <w:rsid w:val="00345F8D"/>
    <w:rsid w:val="00346982"/>
    <w:rsid w:val="00347597"/>
    <w:rsid w:val="00347885"/>
    <w:rsid w:val="003479E3"/>
    <w:rsid w:val="0035005B"/>
    <w:rsid w:val="00350123"/>
    <w:rsid w:val="00350135"/>
    <w:rsid w:val="0035026C"/>
    <w:rsid w:val="003502E5"/>
    <w:rsid w:val="00350519"/>
    <w:rsid w:val="003505E9"/>
    <w:rsid w:val="00350D1B"/>
    <w:rsid w:val="00350E1E"/>
    <w:rsid w:val="00350EF2"/>
    <w:rsid w:val="00350EFB"/>
    <w:rsid w:val="003510D4"/>
    <w:rsid w:val="00351928"/>
    <w:rsid w:val="003519E3"/>
    <w:rsid w:val="00351BC8"/>
    <w:rsid w:val="00352614"/>
    <w:rsid w:val="00352670"/>
    <w:rsid w:val="003526F3"/>
    <w:rsid w:val="00352E9F"/>
    <w:rsid w:val="00352F40"/>
    <w:rsid w:val="003531CE"/>
    <w:rsid w:val="003535DA"/>
    <w:rsid w:val="00353792"/>
    <w:rsid w:val="00353FA8"/>
    <w:rsid w:val="0035453B"/>
    <w:rsid w:val="00354981"/>
    <w:rsid w:val="00354AFC"/>
    <w:rsid w:val="00354C86"/>
    <w:rsid w:val="003553C7"/>
    <w:rsid w:val="00355652"/>
    <w:rsid w:val="00355935"/>
    <w:rsid w:val="00355C27"/>
    <w:rsid w:val="00355D8D"/>
    <w:rsid w:val="0035610A"/>
    <w:rsid w:val="003566FE"/>
    <w:rsid w:val="003567E7"/>
    <w:rsid w:val="00356D98"/>
    <w:rsid w:val="00356F3D"/>
    <w:rsid w:val="00356F88"/>
    <w:rsid w:val="0035725B"/>
    <w:rsid w:val="003575E7"/>
    <w:rsid w:val="00357797"/>
    <w:rsid w:val="00357A5D"/>
    <w:rsid w:val="00357CA7"/>
    <w:rsid w:val="00357E24"/>
    <w:rsid w:val="003602CB"/>
    <w:rsid w:val="00360610"/>
    <w:rsid w:val="0036070A"/>
    <w:rsid w:val="0036110D"/>
    <w:rsid w:val="0036117D"/>
    <w:rsid w:val="003611BF"/>
    <w:rsid w:val="00361202"/>
    <w:rsid w:val="00361DE7"/>
    <w:rsid w:val="00362489"/>
    <w:rsid w:val="0036288C"/>
    <w:rsid w:val="00362A86"/>
    <w:rsid w:val="00362EDC"/>
    <w:rsid w:val="0036300A"/>
    <w:rsid w:val="003634F0"/>
    <w:rsid w:val="00363AF0"/>
    <w:rsid w:val="00363F30"/>
    <w:rsid w:val="00364043"/>
    <w:rsid w:val="00364298"/>
    <w:rsid w:val="00364383"/>
    <w:rsid w:val="00364509"/>
    <w:rsid w:val="0036470C"/>
    <w:rsid w:val="00364A3F"/>
    <w:rsid w:val="00364B3D"/>
    <w:rsid w:val="00364CC1"/>
    <w:rsid w:val="00364E00"/>
    <w:rsid w:val="0036516F"/>
    <w:rsid w:val="003651FF"/>
    <w:rsid w:val="0036587F"/>
    <w:rsid w:val="00365F2E"/>
    <w:rsid w:val="0036649F"/>
    <w:rsid w:val="003665F6"/>
    <w:rsid w:val="003669C4"/>
    <w:rsid w:val="003669F8"/>
    <w:rsid w:val="00366D74"/>
    <w:rsid w:val="00366FA1"/>
    <w:rsid w:val="00367820"/>
    <w:rsid w:val="0036799F"/>
    <w:rsid w:val="003679FB"/>
    <w:rsid w:val="00367AF3"/>
    <w:rsid w:val="00367B8B"/>
    <w:rsid w:val="00367CE8"/>
    <w:rsid w:val="003702ED"/>
    <w:rsid w:val="0037059A"/>
    <w:rsid w:val="00370719"/>
    <w:rsid w:val="00370B71"/>
    <w:rsid w:val="00371572"/>
    <w:rsid w:val="0037160D"/>
    <w:rsid w:val="00371A7F"/>
    <w:rsid w:val="00372059"/>
    <w:rsid w:val="00372571"/>
    <w:rsid w:val="003729C2"/>
    <w:rsid w:val="00372B69"/>
    <w:rsid w:val="00372E37"/>
    <w:rsid w:val="00373373"/>
    <w:rsid w:val="00373542"/>
    <w:rsid w:val="0037356D"/>
    <w:rsid w:val="0037385F"/>
    <w:rsid w:val="003746CF"/>
    <w:rsid w:val="00374BED"/>
    <w:rsid w:val="00374D75"/>
    <w:rsid w:val="00375132"/>
    <w:rsid w:val="00375268"/>
    <w:rsid w:val="0037557B"/>
    <w:rsid w:val="00375854"/>
    <w:rsid w:val="0037677E"/>
    <w:rsid w:val="00377D76"/>
    <w:rsid w:val="00377E68"/>
    <w:rsid w:val="003801ED"/>
    <w:rsid w:val="00380205"/>
    <w:rsid w:val="00380752"/>
    <w:rsid w:val="00380BBF"/>
    <w:rsid w:val="00380CF4"/>
    <w:rsid w:val="00381295"/>
    <w:rsid w:val="00381A63"/>
    <w:rsid w:val="00382242"/>
    <w:rsid w:val="0038248B"/>
    <w:rsid w:val="00382514"/>
    <w:rsid w:val="0038282A"/>
    <w:rsid w:val="00382CB2"/>
    <w:rsid w:val="00383485"/>
    <w:rsid w:val="003836F5"/>
    <w:rsid w:val="00383EDF"/>
    <w:rsid w:val="00384006"/>
    <w:rsid w:val="003848F7"/>
    <w:rsid w:val="00384D74"/>
    <w:rsid w:val="00385330"/>
    <w:rsid w:val="00385B19"/>
    <w:rsid w:val="00385C5E"/>
    <w:rsid w:val="00386430"/>
    <w:rsid w:val="003869F5"/>
    <w:rsid w:val="00386D80"/>
    <w:rsid w:val="003870E3"/>
    <w:rsid w:val="0038715D"/>
    <w:rsid w:val="00387D91"/>
    <w:rsid w:val="0039017E"/>
    <w:rsid w:val="00390801"/>
    <w:rsid w:val="00390B34"/>
    <w:rsid w:val="00390C36"/>
    <w:rsid w:val="00390DAB"/>
    <w:rsid w:val="003915E6"/>
    <w:rsid w:val="00391FFF"/>
    <w:rsid w:val="00392093"/>
    <w:rsid w:val="00392451"/>
    <w:rsid w:val="0039363B"/>
    <w:rsid w:val="0039390A"/>
    <w:rsid w:val="00393C65"/>
    <w:rsid w:val="0039430D"/>
    <w:rsid w:val="0039493B"/>
    <w:rsid w:val="00394CF4"/>
    <w:rsid w:val="00394DF1"/>
    <w:rsid w:val="0039533B"/>
    <w:rsid w:val="00396060"/>
    <w:rsid w:val="00396260"/>
    <w:rsid w:val="00396310"/>
    <w:rsid w:val="00396366"/>
    <w:rsid w:val="0039656C"/>
    <w:rsid w:val="003967D9"/>
    <w:rsid w:val="00397083"/>
    <w:rsid w:val="0039748D"/>
    <w:rsid w:val="003975B3"/>
    <w:rsid w:val="00397673"/>
    <w:rsid w:val="0039774D"/>
    <w:rsid w:val="00397E02"/>
    <w:rsid w:val="00397E94"/>
    <w:rsid w:val="003A041F"/>
    <w:rsid w:val="003A066D"/>
    <w:rsid w:val="003A0E9A"/>
    <w:rsid w:val="003A11A1"/>
    <w:rsid w:val="003A135E"/>
    <w:rsid w:val="003A1461"/>
    <w:rsid w:val="003A14B2"/>
    <w:rsid w:val="003A1512"/>
    <w:rsid w:val="003A1646"/>
    <w:rsid w:val="003A1A9E"/>
    <w:rsid w:val="003A23CD"/>
    <w:rsid w:val="003A24D8"/>
    <w:rsid w:val="003A2AD7"/>
    <w:rsid w:val="003A3869"/>
    <w:rsid w:val="003A3C89"/>
    <w:rsid w:val="003A3D78"/>
    <w:rsid w:val="003A4468"/>
    <w:rsid w:val="003A4988"/>
    <w:rsid w:val="003A4BF2"/>
    <w:rsid w:val="003A4F3C"/>
    <w:rsid w:val="003A5217"/>
    <w:rsid w:val="003A52A3"/>
    <w:rsid w:val="003A538A"/>
    <w:rsid w:val="003A638C"/>
    <w:rsid w:val="003A668D"/>
    <w:rsid w:val="003A671A"/>
    <w:rsid w:val="003A672C"/>
    <w:rsid w:val="003A6D49"/>
    <w:rsid w:val="003A7126"/>
    <w:rsid w:val="003A75CE"/>
    <w:rsid w:val="003A78AA"/>
    <w:rsid w:val="003A7DF4"/>
    <w:rsid w:val="003B04A8"/>
    <w:rsid w:val="003B0844"/>
    <w:rsid w:val="003B0B4D"/>
    <w:rsid w:val="003B0E99"/>
    <w:rsid w:val="003B0F36"/>
    <w:rsid w:val="003B1019"/>
    <w:rsid w:val="003B132E"/>
    <w:rsid w:val="003B13D2"/>
    <w:rsid w:val="003B1666"/>
    <w:rsid w:val="003B1AB4"/>
    <w:rsid w:val="003B25B9"/>
    <w:rsid w:val="003B2F4B"/>
    <w:rsid w:val="003B31EC"/>
    <w:rsid w:val="003B364B"/>
    <w:rsid w:val="003B3A4E"/>
    <w:rsid w:val="003B4212"/>
    <w:rsid w:val="003B4B4E"/>
    <w:rsid w:val="003B4D1C"/>
    <w:rsid w:val="003B50C7"/>
    <w:rsid w:val="003B5594"/>
    <w:rsid w:val="003B55BA"/>
    <w:rsid w:val="003B5921"/>
    <w:rsid w:val="003B5EF6"/>
    <w:rsid w:val="003B5FD6"/>
    <w:rsid w:val="003B6010"/>
    <w:rsid w:val="003B6239"/>
    <w:rsid w:val="003B674B"/>
    <w:rsid w:val="003B6A03"/>
    <w:rsid w:val="003B6AF2"/>
    <w:rsid w:val="003B6BFA"/>
    <w:rsid w:val="003B6CF8"/>
    <w:rsid w:val="003B6FC9"/>
    <w:rsid w:val="003B7674"/>
    <w:rsid w:val="003B76D9"/>
    <w:rsid w:val="003B776A"/>
    <w:rsid w:val="003B7979"/>
    <w:rsid w:val="003B799D"/>
    <w:rsid w:val="003B7E22"/>
    <w:rsid w:val="003C0451"/>
    <w:rsid w:val="003C0565"/>
    <w:rsid w:val="003C05F4"/>
    <w:rsid w:val="003C0EE7"/>
    <w:rsid w:val="003C1271"/>
    <w:rsid w:val="003C163F"/>
    <w:rsid w:val="003C1676"/>
    <w:rsid w:val="003C1AD5"/>
    <w:rsid w:val="003C1B15"/>
    <w:rsid w:val="003C1FE5"/>
    <w:rsid w:val="003C22DB"/>
    <w:rsid w:val="003C2837"/>
    <w:rsid w:val="003C28EE"/>
    <w:rsid w:val="003C2A06"/>
    <w:rsid w:val="003C2BAE"/>
    <w:rsid w:val="003C35C6"/>
    <w:rsid w:val="003C416C"/>
    <w:rsid w:val="003C43B8"/>
    <w:rsid w:val="003C4415"/>
    <w:rsid w:val="003C489B"/>
    <w:rsid w:val="003C49AE"/>
    <w:rsid w:val="003C4E77"/>
    <w:rsid w:val="003C54E2"/>
    <w:rsid w:val="003C5B41"/>
    <w:rsid w:val="003C5ECF"/>
    <w:rsid w:val="003C662A"/>
    <w:rsid w:val="003C6E60"/>
    <w:rsid w:val="003C6E9F"/>
    <w:rsid w:val="003C6F1A"/>
    <w:rsid w:val="003C78B3"/>
    <w:rsid w:val="003C7C0B"/>
    <w:rsid w:val="003D01DB"/>
    <w:rsid w:val="003D0469"/>
    <w:rsid w:val="003D0952"/>
    <w:rsid w:val="003D0C6C"/>
    <w:rsid w:val="003D1115"/>
    <w:rsid w:val="003D1F12"/>
    <w:rsid w:val="003D23DC"/>
    <w:rsid w:val="003D254D"/>
    <w:rsid w:val="003D2A7B"/>
    <w:rsid w:val="003D2C61"/>
    <w:rsid w:val="003D2ECE"/>
    <w:rsid w:val="003D2FDA"/>
    <w:rsid w:val="003D31E6"/>
    <w:rsid w:val="003D360D"/>
    <w:rsid w:val="003D36D2"/>
    <w:rsid w:val="003D37B4"/>
    <w:rsid w:val="003D3A46"/>
    <w:rsid w:val="003D413B"/>
    <w:rsid w:val="003D4E5F"/>
    <w:rsid w:val="003D5018"/>
    <w:rsid w:val="003D53FA"/>
    <w:rsid w:val="003D56E1"/>
    <w:rsid w:val="003D58F9"/>
    <w:rsid w:val="003D5DC7"/>
    <w:rsid w:val="003D6617"/>
    <w:rsid w:val="003D662A"/>
    <w:rsid w:val="003D6685"/>
    <w:rsid w:val="003D6950"/>
    <w:rsid w:val="003D6A20"/>
    <w:rsid w:val="003D6B8E"/>
    <w:rsid w:val="003D6E09"/>
    <w:rsid w:val="003D723F"/>
    <w:rsid w:val="003D75E5"/>
    <w:rsid w:val="003D7924"/>
    <w:rsid w:val="003D7ACD"/>
    <w:rsid w:val="003D7C9C"/>
    <w:rsid w:val="003E01E7"/>
    <w:rsid w:val="003E04DD"/>
    <w:rsid w:val="003E0652"/>
    <w:rsid w:val="003E08DE"/>
    <w:rsid w:val="003E090B"/>
    <w:rsid w:val="003E09C2"/>
    <w:rsid w:val="003E0E00"/>
    <w:rsid w:val="003E0E1D"/>
    <w:rsid w:val="003E14BD"/>
    <w:rsid w:val="003E1590"/>
    <w:rsid w:val="003E1622"/>
    <w:rsid w:val="003E2BA1"/>
    <w:rsid w:val="003E2EC4"/>
    <w:rsid w:val="003E324F"/>
    <w:rsid w:val="003E3748"/>
    <w:rsid w:val="003E432C"/>
    <w:rsid w:val="003E4938"/>
    <w:rsid w:val="003E4CD6"/>
    <w:rsid w:val="003E4FB0"/>
    <w:rsid w:val="003E51AA"/>
    <w:rsid w:val="003E52B1"/>
    <w:rsid w:val="003E570A"/>
    <w:rsid w:val="003E6163"/>
    <w:rsid w:val="003E69B2"/>
    <w:rsid w:val="003E76B0"/>
    <w:rsid w:val="003E7D27"/>
    <w:rsid w:val="003F01FC"/>
    <w:rsid w:val="003F032E"/>
    <w:rsid w:val="003F070B"/>
    <w:rsid w:val="003F079C"/>
    <w:rsid w:val="003F0ACC"/>
    <w:rsid w:val="003F0C0A"/>
    <w:rsid w:val="003F16ED"/>
    <w:rsid w:val="003F1D8A"/>
    <w:rsid w:val="003F1F3F"/>
    <w:rsid w:val="003F20B5"/>
    <w:rsid w:val="003F2988"/>
    <w:rsid w:val="003F2E32"/>
    <w:rsid w:val="003F334F"/>
    <w:rsid w:val="003F36E5"/>
    <w:rsid w:val="003F3768"/>
    <w:rsid w:val="003F3882"/>
    <w:rsid w:val="003F394C"/>
    <w:rsid w:val="003F3A61"/>
    <w:rsid w:val="003F3AC9"/>
    <w:rsid w:val="003F3E41"/>
    <w:rsid w:val="003F4154"/>
    <w:rsid w:val="003F4DB5"/>
    <w:rsid w:val="003F4DF0"/>
    <w:rsid w:val="003F4F0A"/>
    <w:rsid w:val="003F4FF0"/>
    <w:rsid w:val="003F502F"/>
    <w:rsid w:val="003F59A3"/>
    <w:rsid w:val="003F5B01"/>
    <w:rsid w:val="003F5D17"/>
    <w:rsid w:val="003F5D60"/>
    <w:rsid w:val="003F6527"/>
    <w:rsid w:val="003F6555"/>
    <w:rsid w:val="003F6810"/>
    <w:rsid w:val="003F6CB1"/>
    <w:rsid w:val="003F6D65"/>
    <w:rsid w:val="003F6FC7"/>
    <w:rsid w:val="003F7048"/>
    <w:rsid w:val="003F775C"/>
    <w:rsid w:val="003F7A9C"/>
    <w:rsid w:val="003F7BD5"/>
    <w:rsid w:val="003F7C2C"/>
    <w:rsid w:val="00400352"/>
    <w:rsid w:val="004006D8"/>
    <w:rsid w:val="00400853"/>
    <w:rsid w:val="00401EE8"/>
    <w:rsid w:val="00402066"/>
    <w:rsid w:val="0040216E"/>
    <w:rsid w:val="00402651"/>
    <w:rsid w:val="00402A34"/>
    <w:rsid w:val="004030DC"/>
    <w:rsid w:val="0040397A"/>
    <w:rsid w:val="00403C74"/>
    <w:rsid w:val="00403D9C"/>
    <w:rsid w:val="00403DB2"/>
    <w:rsid w:val="00403E3C"/>
    <w:rsid w:val="00403E99"/>
    <w:rsid w:val="00403F18"/>
    <w:rsid w:val="004044BD"/>
    <w:rsid w:val="00404D31"/>
    <w:rsid w:val="00404D8A"/>
    <w:rsid w:val="00404FFF"/>
    <w:rsid w:val="00405382"/>
    <w:rsid w:val="0040556A"/>
    <w:rsid w:val="004055AA"/>
    <w:rsid w:val="00405DA7"/>
    <w:rsid w:val="00406019"/>
    <w:rsid w:val="004062A2"/>
    <w:rsid w:val="004066ED"/>
    <w:rsid w:val="00406901"/>
    <w:rsid w:val="0040690D"/>
    <w:rsid w:val="00406A7F"/>
    <w:rsid w:val="00406EB3"/>
    <w:rsid w:val="0040778D"/>
    <w:rsid w:val="00407FF4"/>
    <w:rsid w:val="0041006F"/>
    <w:rsid w:val="0041064A"/>
    <w:rsid w:val="004106E5"/>
    <w:rsid w:val="00410772"/>
    <w:rsid w:val="00411B9B"/>
    <w:rsid w:val="00411C81"/>
    <w:rsid w:val="00411F01"/>
    <w:rsid w:val="0041209E"/>
    <w:rsid w:val="00412221"/>
    <w:rsid w:val="0041323D"/>
    <w:rsid w:val="00413860"/>
    <w:rsid w:val="004140FF"/>
    <w:rsid w:val="00414104"/>
    <w:rsid w:val="00414488"/>
    <w:rsid w:val="004146F5"/>
    <w:rsid w:val="0041493B"/>
    <w:rsid w:val="00414AA7"/>
    <w:rsid w:val="00414BA7"/>
    <w:rsid w:val="00414E67"/>
    <w:rsid w:val="00414F9B"/>
    <w:rsid w:val="00414FA3"/>
    <w:rsid w:val="00415033"/>
    <w:rsid w:val="0041591A"/>
    <w:rsid w:val="00415EAF"/>
    <w:rsid w:val="00416108"/>
    <w:rsid w:val="00416179"/>
    <w:rsid w:val="0041665F"/>
    <w:rsid w:val="004166E7"/>
    <w:rsid w:val="00416A12"/>
    <w:rsid w:val="00416AD3"/>
    <w:rsid w:val="00416B29"/>
    <w:rsid w:val="00416B71"/>
    <w:rsid w:val="00416C92"/>
    <w:rsid w:val="00416D2A"/>
    <w:rsid w:val="004171F5"/>
    <w:rsid w:val="0041752C"/>
    <w:rsid w:val="004176BA"/>
    <w:rsid w:val="00417F7D"/>
    <w:rsid w:val="00420014"/>
    <w:rsid w:val="00420037"/>
    <w:rsid w:val="00420056"/>
    <w:rsid w:val="004202A4"/>
    <w:rsid w:val="004202FD"/>
    <w:rsid w:val="0042032E"/>
    <w:rsid w:val="00420916"/>
    <w:rsid w:val="004212FA"/>
    <w:rsid w:val="0042173A"/>
    <w:rsid w:val="004218F6"/>
    <w:rsid w:val="00422307"/>
    <w:rsid w:val="00422612"/>
    <w:rsid w:val="004227B7"/>
    <w:rsid w:val="00423C1C"/>
    <w:rsid w:val="00423C48"/>
    <w:rsid w:val="004241ED"/>
    <w:rsid w:val="00424761"/>
    <w:rsid w:val="00424A2F"/>
    <w:rsid w:val="00424CB6"/>
    <w:rsid w:val="00424EBF"/>
    <w:rsid w:val="0042514C"/>
    <w:rsid w:val="0042526B"/>
    <w:rsid w:val="00425434"/>
    <w:rsid w:val="00425C6B"/>
    <w:rsid w:val="00426695"/>
    <w:rsid w:val="00426C05"/>
    <w:rsid w:val="00426C51"/>
    <w:rsid w:val="00427138"/>
    <w:rsid w:val="004271DF"/>
    <w:rsid w:val="0042737E"/>
    <w:rsid w:val="0042747D"/>
    <w:rsid w:val="004275DB"/>
    <w:rsid w:val="004279E6"/>
    <w:rsid w:val="00427F3D"/>
    <w:rsid w:val="004300CA"/>
    <w:rsid w:val="004301EB"/>
    <w:rsid w:val="0043036B"/>
    <w:rsid w:val="00430A87"/>
    <w:rsid w:val="00430D58"/>
    <w:rsid w:val="00430F86"/>
    <w:rsid w:val="00431785"/>
    <w:rsid w:val="004317FF"/>
    <w:rsid w:val="00431C0D"/>
    <w:rsid w:val="00432175"/>
    <w:rsid w:val="004324A2"/>
    <w:rsid w:val="00432730"/>
    <w:rsid w:val="00432A05"/>
    <w:rsid w:val="00432D62"/>
    <w:rsid w:val="0043313C"/>
    <w:rsid w:val="00433E97"/>
    <w:rsid w:val="004340A3"/>
    <w:rsid w:val="004346E5"/>
    <w:rsid w:val="004349C9"/>
    <w:rsid w:val="00434AB9"/>
    <w:rsid w:val="00435A26"/>
    <w:rsid w:val="00435CFF"/>
    <w:rsid w:val="00435FA8"/>
    <w:rsid w:val="00435FB6"/>
    <w:rsid w:val="0043633E"/>
    <w:rsid w:val="00437682"/>
    <w:rsid w:val="00440468"/>
    <w:rsid w:val="00440650"/>
    <w:rsid w:val="00440D15"/>
    <w:rsid w:val="00440D93"/>
    <w:rsid w:val="00440DB4"/>
    <w:rsid w:val="00440FBF"/>
    <w:rsid w:val="0044179E"/>
    <w:rsid w:val="004419A5"/>
    <w:rsid w:val="00441ADC"/>
    <w:rsid w:val="00441BE8"/>
    <w:rsid w:val="00442B75"/>
    <w:rsid w:val="00442CF5"/>
    <w:rsid w:val="004431DD"/>
    <w:rsid w:val="00443469"/>
    <w:rsid w:val="00443B58"/>
    <w:rsid w:val="00443DDD"/>
    <w:rsid w:val="0044404C"/>
    <w:rsid w:val="0044485C"/>
    <w:rsid w:val="00445699"/>
    <w:rsid w:val="00445BB8"/>
    <w:rsid w:val="004460C8"/>
    <w:rsid w:val="004460FB"/>
    <w:rsid w:val="004461E9"/>
    <w:rsid w:val="00446D52"/>
    <w:rsid w:val="00446ED7"/>
    <w:rsid w:val="00447C0E"/>
    <w:rsid w:val="0045008B"/>
    <w:rsid w:val="004500BB"/>
    <w:rsid w:val="00450558"/>
    <w:rsid w:val="004505A0"/>
    <w:rsid w:val="004506D5"/>
    <w:rsid w:val="00450A5B"/>
    <w:rsid w:val="0045159E"/>
    <w:rsid w:val="00451673"/>
    <w:rsid w:val="0045173D"/>
    <w:rsid w:val="00451CE9"/>
    <w:rsid w:val="004523B1"/>
    <w:rsid w:val="00452639"/>
    <w:rsid w:val="00452EA0"/>
    <w:rsid w:val="0045357F"/>
    <w:rsid w:val="00453733"/>
    <w:rsid w:val="0045394B"/>
    <w:rsid w:val="0045396C"/>
    <w:rsid w:val="004539A9"/>
    <w:rsid w:val="00453B54"/>
    <w:rsid w:val="00453E8A"/>
    <w:rsid w:val="0045440F"/>
    <w:rsid w:val="00454D96"/>
    <w:rsid w:val="00454E33"/>
    <w:rsid w:val="00455135"/>
    <w:rsid w:val="004558D6"/>
    <w:rsid w:val="004559AC"/>
    <w:rsid w:val="00455A01"/>
    <w:rsid w:val="00455E40"/>
    <w:rsid w:val="004561E3"/>
    <w:rsid w:val="004567B9"/>
    <w:rsid w:val="00456A06"/>
    <w:rsid w:val="00456BA8"/>
    <w:rsid w:val="00456F02"/>
    <w:rsid w:val="0045761D"/>
    <w:rsid w:val="00457AA8"/>
    <w:rsid w:val="00457D03"/>
    <w:rsid w:val="00457D47"/>
    <w:rsid w:val="00457E53"/>
    <w:rsid w:val="004606E9"/>
    <w:rsid w:val="00460904"/>
    <w:rsid w:val="0046106F"/>
    <w:rsid w:val="004615A6"/>
    <w:rsid w:val="00461757"/>
    <w:rsid w:val="004620EF"/>
    <w:rsid w:val="00462301"/>
    <w:rsid w:val="004627E5"/>
    <w:rsid w:val="004628B9"/>
    <w:rsid w:val="004636EF"/>
    <w:rsid w:val="004644FB"/>
    <w:rsid w:val="004647F3"/>
    <w:rsid w:val="004651FB"/>
    <w:rsid w:val="00465B48"/>
    <w:rsid w:val="00465C7C"/>
    <w:rsid w:val="00466AC2"/>
    <w:rsid w:val="00466D2A"/>
    <w:rsid w:val="00466F83"/>
    <w:rsid w:val="0046754E"/>
    <w:rsid w:val="0046768D"/>
    <w:rsid w:val="004703EB"/>
    <w:rsid w:val="00470457"/>
    <w:rsid w:val="00470788"/>
    <w:rsid w:val="00470A83"/>
    <w:rsid w:val="004719EB"/>
    <w:rsid w:val="00471AF8"/>
    <w:rsid w:val="00471E6F"/>
    <w:rsid w:val="00472661"/>
    <w:rsid w:val="00472939"/>
    <w:rsid w:val="004729CC"/>
    <w:rsid w:val="0047302B"/>
    <w:rsid w:val="00473561"/>
    <w:rsid w:val="0047368A"/>
    <w:rsid w:val="00473A00"/>
    <w:rsid w:val="00474390"/>
    <w:rsid w:val="004744B4"/>
    <w:rsid w:val="004746F0"/>
    <w:rsid w:val="0047480F"/>
    <w:rsid w:val="00474CAD"/>
    <w:rsid w:val="004753CF"/>
    <w:rsid w:val="00475E0E"/>
    <w:rsid w:val="00475E69"/>
    <w:rsid w:val="004768B5"/>
    <w:rsid w:val="0047693D"/>
    <w:rsid w:val="00477421"/>
    <w:rsid w:val="0047754F"/>
    <w:rsid w:val="00477E23"/>
    <w:rsid w:val="004803BF"/>
    <w:rsid w:val="00480900"/>
    <w:rsid w:val="00480AA7"/>
    <w:rsid w:val="00480D09"/>
    <w:rsid w:val="00480D98"/>
    <w:rsid w:val="0048185E"/>
    <w:rsid w:val="00481DF1"/>
    <w:rsid w:val="0048233C"/>
    <w:rsid w:val="00482438"/>
    <w:rsid w:val="004827EF"/>
    <w:rsid w:val="0048294C"/>
    <w:rsid w:val="00482C16"/>
    <w:rsid w:val="0048326F"/>
    <w:rsid w:val="00483315"/>
    <w:rsid w:val="00483774"/>
    <w:rsid w:val="00483FF5"/>
    <w:rsid w:val="004844C2"/>
    <w:rsid w:val="0048490D"/>
    <w:rsid w:val="00484D95"/>
    <w:rsid w:val="004851B4"/>
    <w:rsid w:val="00485336"/>
    <w:rsid w:val="00485361"/>
    <w:rsid w:val="00485647"/>
    <w:rsid w:val="00485BC8"/>
    <w:rsid w:val="0048657B"/>
    <w:rsid w:val="0048667E"/>
    <w:rsid w:val="004867BC"/>
    <w:rsid w:val="00486B1A"/>
    <w:rsid w:val="00486ED1"/>
    <w:rsid w:val="004870D9"/>
    <w:rsid w:val="004878AC"/>
    <w:rsid w:val="00487B67"/>
    <w:rsid w:val="0049019C"/>
    <w:rsid w:val="00490379"/>
    <w:rsid w:val="00490D72"/>
    <w:rsid w:val="00490DD8"/>
    <w:rsid w:val="00490E7D"/>
    <w:rsid w:val="004915F5"/>
    <w:rsid w:val="00491C1E"/>
    <w:rsid w:val="00492075"/>
    <w:rsid w:val="00492A90"/>
    <w:rsid w:val="00492C41"/>
    <w:rsid w:val="00492ED2"/>
    <w:rsid w:val="0049368B"/>
    <w:rsid w:val="004939A2"/>
    <w:rsid w:val="00493A87"/>
    <w:rsid w:val="00493C67"/>
    <w:rsid w:val="0049416E"/>
    <w:rsid w:val="004942A8"/>
    <w:rsid w:val="00494B5E"/>
    <w:rsid w:val="00494BEE"/>
    <w:rsid w:val="00495297"/>
    <w:rsid w:val="00495720"/>
    <w:rsid w:val="004957A5"/>
    <w:rsid w:val="00495CE5"/>
    <w:rsid w:val="00495F96"/>
    <w:rsid w:val="00496309"/>
    <w:rsid w:val="00496436"/>
    <w:rsid w:val="00496C1F"/>
    <w:rsid w:val="0049737F"/>
    <w:rsid w:val="00497B4A"/>
    <w:rsid w:val="004A0070"/>
    <w:rsid w:val="004A0791"/>
    <w:rsid w:val="004A0C4F"/>
    <w:rsid w:val="004A1021"/>
    <w:rsid w:val="004A144B"/>
    <w:rsid w:val="004A1A6C"/>
    <w:rsid w:val="004A22AF"/>
    <w:rsid w:val="004A2ECF"/>
    <w:rsid w:val="004A3A91"/>
    <w:rsid w:val="004A424B"/>
    <w:rsid w:val="004A4DE6"/>
    <w:rsid w:val="004A59C1"/>
    <w:rsid w:val="004A5FE2"/>
    <w:rsid w:val="004A6706"/>
    <w:rsid w:val="004A679B"/>
    <w:rsid w:val="004A70DC"/>
    <w:rsid w:val="004A70FE"/>
    <w:rsid w:val="004A74B3"/>
    <w:rsid w:val="004A7574"/>
    <w:rsid w:val="004A7808"/>
    <w:rsid w:val="004A7936"/>
    <w:rsid w:val="004A7C76"/>
    <w:rsid w:val="004A7D51"/>
    <w:rsid w:val="004A7D85"/>
    <w:rsid w:val="004A7E59"/>
    <w:rsid w:val="004B074F"/>
    <w:rsid w:val="004B0799"/>
    <w:rsid w:val="004B09FF"/>
    <w:rsid w:val="004B1254"/>
    <w:rsid w:val="004B1A2A"/>
    <w:rsid w:val="004B23BA"/>
    <w:rsid w:val="004B25DE"/>
    <w:rsid w:val="004B2AC9"/>
    <w:rsid w:val="004B2E3F"/>
    <w:rsid w:val="004B3124"/>
    <w:rsid w:val="004B35AF"/>
    <w:rsid w:val="004B3CE4"/>
    <w:rsid w:val="004B3D33"/>
    <w:rsid w:val="004B4796"/>
    <w:rsid w:val="004B4BCF"/>
    <w:rsid w:val="004B5148"/>
    <w:rsid w:val="004B5248"/>
    <w:rsid w:val="004B5874"/>
    <w:rsid w:val="004B5A0D"/>
    <w:rsid w:val="004B5A5F"/>
    <w:rsid w:val="004B5A99"/>
    <w:rsid w:val="004B643D"/>
    <w:rsid w:val="004B6F6F"/>
    <w:rsid w:val="004B7266"/>
    <w:rsid w:val="004B74A6"/>
    <w:rsid w:val="004B779E"/>
    <w:rsid w:val="004B79B0"/>
    <w:rsid w:val="004B7C7B"/>
    <w:rsid w:val="004B7C9E"/>
    <w:rsid w:val="004B7DFF"/>
    <w:rsid w:val="004B7E48"/>
    <w:rsid w:val="004B7FB9"/>
    <w:rsid w:val="004C001D"/>
    <w:rsid w:val="004C0716"/>
    <w:rsid w:val="004C0E7A"/>
    <w:rsid w:val="004C15E8"/>
    <w:rsid w:val="004C1856"/>
    <w:rsid w:val="004C1C91"/>
    <w:rsid w:val="004C2395"/>
    <w:rsid w:val="004C2E16"/>
    <w:rsid w:val="004C2F99"/>
    <w:rsid w:val="004C33D1"/>
    <w:rsid w:val="004C4040"/>
    <w:rsid w:val="004C40B8"/>
    <w:rsid w:val="004C436C"/>
    <w:rsid w:val="004C5461"/>
    <w:rsid w:val="004C5CF1"/>
    <w:rsid w:val="004C626F"/>
    <w:rsid w:val="004C63E6"/>
    <w:rsid w:val="004C69B6"/>
    <w:rsid w:val="004C75DB"/>
    <w:rsid w:val="004C7941"/>
    <w:rsid w:val="004C79E9"/>
    <w:rsid w:val="004D068B"/>
    <w:rsid w:val="004D0722"/>
    <w:rsid w:val="004D0940"/>
    <w:rsid w:val="004D0DB6"/>
    <w:rsid w:val="004D0FB9"/>
    <w:rsid w:val="004D194A"/>
    <w:rsid w:val="004D1DA7"/>
    <w:rsid w:val="004D246E"/>
    <w:rsid w:val="004D31AF"/>
    <w:rsid w:val="004D3452"/>
    <w:rsid w:val="004D34DA"/>
    <w:rsid w:val="004D37BD"/>
    <w:rsid w:val="004D39A2"/>
    <w:rsid w:val="004D3B8D"/>
    <w:rsid w:val="004D4087"/>
    <w:rsid w:val="004D50FE"/>
    <w:rsid w:val="004D536F"/>
    <w:rsid w:val="004D5513"/>
    <w:rsid w:val="004D5630"/>
    <w:rsid w:val="004D59AE"/>
    <w:rsid w:val="004D5DF6"/>
    <w:rsid w:val="004D64D6"/>
    <w:rsid w:val="004D64DA"/>
    <w:rsid w:val="004D6516"/>
    <w:rsid w:val="004D66C5"/>
    <w:rsid w:val="004D687C"/>
    <w:rsid w:val="004D6BE7"/>
    <w:rsid w:val="004D7443"/>
    <w:rsid w:val="004D7989"/>
    <w:rsid w:val="004D7C0A"/>
    <w:rsid w:val="004D7CFD"/>
    <w:rsid w:val="004D7DB4"/>
    <w:rsid w:val="004D7FF2"/>
    <w:rsid w:val="004E01FE"/>
    <w:rsid w:val="004E07B2"/>
    <w:rsid w:val="004E0A76"/>
    <w:rsid w:val="004E0B8F"/>
    <w:rsid w:val="004E0F7D"/>
    <w:rsid w:val="004E1159"/>
    <w:rsid w:val="004E132F"/>
    <w:rsid w:val="004E1754"/>
    <w:rsid w:val="004E1763"/>
    <w:rsid w:val="004E17AC"/>
    <w:rsid w:val="004E1B99"/>
    <w:rsid w:val="004E29CD"/>
    <w:rsid w:val="004E2C22"/>
    <w:rsid w:val="004E2FA7"/>
    <w:rsid w:val="004E31C2"/>
    <w:rsid w:val="004E33B0"/>
    <w:rsid w:val="004E33EE"/>
    <w:rsid w:val="004E3529"/>
    <w:rsid w:val="004E3D8E"/>
    <w:rsid w:val="004E3DA7"/>
    <w:rsid w:val="004E403A"/>
    <w:rsid w:val="004E43A7"/>
    <w:rsid w:val="004E4786"/>
    <w:rsid w:val="004E4D70"/>
    <w:rsid w:val="004E6303"/>
    <w:rsid w:val="004E6A70"/>
    <w:rsid w:val="004E6BE8"/>
    <w:rsid w:val="004E6ED7"/>
    <w:rsid w:val="004E7CCC"/>
    <w:rsid w:val="004F0192"/>
    <w:rsid w:val="004F1009"/>
    <w:rsid w:val="004F13D1"/>
    <w:rsid w:val="004F1F99"/>
    <w:rsid w:val="004F2113"/>
    <w:rsid w:val="004F2147"/>
    <w:rsid w:val="004F368F"/>
    <w:rsid w:val="004F39BA"/>
    <w:rsid w:val="004F3E08"/>
    <w:rsid w:val="004F405A"/>
    <w:rsid w:val="004F42CB"/>
    <w:rsid w:val="004F45AB"/>
    <w:rsid w:val="004F4669"/>
    <w:rsid w:val="004F471E"/>
    <w:rsid w:val="004F4909"/>
    <w:rsid w:val="004F490C"/>
    <w:rsid w:val="004F4C19"/>
    <w:rsid w:val="004F54BB"/>
    <w:rsid w:val="004F5725"/>
    <w:rsid w:val="004F5B33"/>
    <w:rsid w:val="004F5BE3"/>
    <w:rsid w:val="004F5D7F"/>
    <w:rsid w:val="004F616B"/>
    <w:rsid w:val="004F6213"/>
    <w:rsid w:val="004F6220"/>
    <w:rsid w:val="004F6446"/>
    <w:rsid w:val="004F6DB0"/>
    <w:rsid w:val="004F7029"/>
    <w:rsid w:val="004F79A1"/>
    <w:rsid w:val="004F7A86"/>
    <w:rsid w:val="004F7DF8"/>
    <w:rsid w:val="005013C8"/>
    <w:rsid w:val="0050169A"/>
    <w:rsid w:val="0050179A"/>
    <w:rsid w:val="00501987"/>
    <w:rsid w:val="00501BB8"/>
    <w:rsid w:val="0050211C"/>
    <w:rsid w:val="00502AB3"/>
    <w:rsid w:val="00502D3F"/>
    <w:rsid w:val="00502DC8"/>
    <w:rsid w:val="00503857"/>
    <w:rsid w:val="00503B97"/>
    <w:rsid w:val="00503E28"/>
    <w:rsid w:val="00504772"/>
    <w:rsid w:val="005049D7"/>
    <w:rsid w:val="00504D1E"/>
    <w:rsid w:val="00504EB9"/>
    <w:rsid w:val="0050526B"/>
    <w:rsid w:val="005056B9"/>
    <w:rsid w:val="00505ECE"/>
    <w:rsid w:val="005060DD"/>
    <w:rsid w:val="00506356"/>
    <w:rsid w:val="0050639F"/>
    <w:rsid w:val="005064C3"/>
    <w:rsid w:val="00506FAD"/>
    <w:rsid w:val="00507257"/>
    <w:rsid w:val="005074CC"/>
    <w:rsid w:val="00507C1D"/>
    <w:rsid w:val="00507EA2"/>
    <w:rsid w:val="00507F6D"/>
    <w:rsid w:val="00510213"/>
    <w:rsid w:val="005107B1"/>
    <w:rsid w:val="00510C8B"/>
    <w:rsid w:val="0051164C"/>
    <w:rsid w:val="00511D48"/>
    <w:rsid w:val="00512B31"/>
    <w:rsid w:val="00513745"/>
    <w:rsid w:val="0051391D"/>
    <w:rsid w:val="00513925"/>
    <w:rsid w:val="00513D3B"/>
    <w:rsid w:val="00513F1D"/>
    <w:rsid w:val="00513FFF"/>
    <w:rsid w:val="00514150"/>
    <w:rsid w:val="00514240"/>
    <w:rsid w:val="0051494A"/>
    <w:rsid w:val="00514C37"/>
    <w:rsid w:val="00514F6A"/>
    <w:rsid w:val="00515641"/>
    <w:rsid w:val="00515691"/>
    <w:rsid w:val="00515B9D"/>
    <w:rsid w:val="00515CA9"/>
    <w:rsid w:val="00515E41"/>
    <w:rsid w:val="0051640E"/>
    <w:rsid w:val="00516E07"/>
    <w:rsid w:val="00516FDD"/>
    <w:rsid w:val="005178BA"/>
    <w:rsid w:val="00517A8C"/>
    <w:rsid w:val="00520116"/>
    <w:rsid w:val="00520342"/>
    <w:rsid w:val="00520346"/>
    <w:rsid w:val="00520A5D"/>
    <w:rsid w:val="0052233A"/>
    <w:rsid w:val="0052265A"/>
    <w:rsid w:val="00522970"/>
    <w:rsid w:val="00523372"/>
    <w:rsid w:val="00523ACC"/>
    <w:rsid w:val="00523BC5"/>
    <w:rsid w:val="00523C20"/>
    <w:rsid w:val="00523CCA"/>
    <w:rsid w:val="00523E39"/>
    <w:rsid w:val="00523EF1"/>
    <w:rsid w:val="005240CB"/>
    <w:rsid w:val="00524408"/>
    <w:rsid w:val="0052444A"/>
    <w:rsid w:val="00524557"/>
    <w:rsid w:val="005245EA"/>
    <w:rsid w:val="00524C1C"/>
    <w:rsid w:val="00524C74"/>
    <w:rsid w:val="005251B3"/>
    <w:rsid w:val="005254E1"/>
    <w:rsid w:val="005255E2"/>
    <w:rsid w:val="00525C1D"/>
    <w:rsid w:val="00525D46"/>
    <w:rsid w:val="00525FC2"/>
    <w:rsid w:val="005264FE"/>
    <w:rsid w:val="0052675D"/>
    <w:rsid w:val="00526BA0"/>
    <w:rsid w:val="00526F5E"/>
    <w:rsid w:val="005272E3"/>
    <w:rsid w:val="0052746C"/>
    <w:rsid w:val="005274E2"/>
    <w:rsid w:val="005307EC"/>
    <w:rsid w:val="00530BBE"/>
    <w:rsid w:val="00530C89"/>
    <w:rsid w:val="00530CAE"/>
    <w:rsid w:val="00530DB1"/>
    <w:rsid w:val="00531469"/>
    <w:rsid w:val="005319AA"/>
    <w:rsid w:val="00531EF2"/>
    <w:rsid w:val="005320FA"/>
    <w:rsid w:val="00532FA2"/>
    <w:rsid w:val="00532FB8"/>
    <w:rsid w:val="005339FB"/>
    <w:rsid w:val="00534330"/>
    <w:rsid w:val="005343EE"/>
    <w:rsid w:val="005349FF"/>
    <w:rsid w:val="00534AA3"/>
    <w:rsid w:val="00534FD3"/>
    <w:rsid w:val="005350D9"/>
    <w:rsid w:val="00535435"/>
    <w:rsid w:val="00536017"/>
    <w:rsid w:val="0053675E"/>
    <w:rsid w:val="00536B00"/>
    <w:rsid w:val="005371BD"/>
    <w:rsid w:val="005372C3"/>
    <w:rsid w:val="005374B0"/>
    <w:rsid w:val="0053780E"/>
    <w:rsid w:val="005378C0"/>
    <w:rsid w:val="00540468"/>
    <w:rsid w:val="00540519"/>
    <w:rsid w:val="00540755"/>
    <w:rsid w:val="00540933"/>
    <w:rsid w:val="00541C48"/>
    <w:rsid w:val="005421D6"/>
    <w:rsid w:val="00542865"/>
    <w:rsid w:val="00542A63"/>
    <w:rsid w:val="00542F32"/>
    <w:rsid w:val="005433A5"/>
    <w:rsid w:val="0054340D"/>
    <w:rsid w:val="005435B1"/>
    <w:rsid w:val="005436DC"/>
    <w:rsid w:val="005436FC"/>
    <w:rsid w:val="00543763"/>
    <w:rsid w:val="00544466"/>
    <w:rsid w:val="005445D8"/>
    <w:rsid w:val="00544673"/>
    <w:rsid w:val="00545279"/>
    <w:rsid w:val="005458B9"/>
    <w:rsid w:val="00545E75"/>
    <w:rsid w:val="0054606E"/>
    <w:rsid w:val="005461CC"/>
    <w:rsid w:val="005467BC"/>
    <w:rsid w:val="00546DED"/>
    <w:rsid w:val="005471DB"/>
    <w:rsid w:val="00547894"/>
    <w:rsid w:val="00547A76"/>
    <w:rsid w:val="00547C20"/>
    <w:rsid w:val="005500C5"/>
    <w:rsid w:val="0055037D"/>
    <w:rsid w:val="0055065F"/>
    <w:rsid w:val="0055123C"/>
    <w:rsid w:val="00551990"/>
    <w:rsid w:val="005525E6"/>
    <w:rsid w:val="0055375D"/>
    <w:rsid w:val="005538A7"/>
    <w:rsid w:val="005542D7"/>
    <w:rsid w:val="00554DF6"/>
    <w:rsid w:val="00555376"/>
    <w:rsid w:val="005553F6"/>
    <w:rsid w:val="00555952"/>
    <w:rsid w:val="00555E46"/>
    <w:rsid w:val="0055611B"/>
    <w:rsid w:val="005562FF"/>
    <w:rsid w:val="0055641A"/>
    <w:rsid w:val="00556773"/>
    <w:rsid w:val="00556ECD"/>
    <w:rsid w:val="00556FFF"/>
    <w:rsid w:val="00557046"/>
    <w:rsid w:val="005573A8"/>
    <w:rsid w:val="005573B2"/>
    <w:rsid w:val="00557435"/>
    <w:rsid w:val="0055790D"/>
    <w:rsid w:val="00560575"/>
    <w:rsid w:val="0056087B"/>
    <w:rsid w:val="00560A76"/>
    <w:rsid w:val="00560B27"/>
    <w:rsid w:val="00560DD4"/>
    <w:rsid w:val="005613B0"/>
    <w:rsid w:val="00561AEB"/>
    <w:rsid w:val="00561C10"/>
    <w:rsid w:val="005622DB"/>
    <w:rsid w:val="00562372"/>
    <w:rsid w:val="00562786"/>
    <w:rsid w:val="00562A4D"/>
    <w:rsid w:val="00562C52"/>
    <w:rsid w:val="00562C92"/>
    <w:rsid w:val="00562F01"/>
    <w:rsid w:val="00563319"/>
    <w:rsid w:val="0056337B"/>
    <w:rsid w:val="0056393C"/>
    <w:rsid w:val="00563AFB"/>
    <w:rsid w:val="005642C1"/>
    <w:rsid w:val="00564333"/>
    <w:rsid w:val="00564372"/>
    <w:rsid w:val="005652CD"/>
    <w:rsid w:val="00565632"/>
    <w:rsid w:val="00565C4D"/>
    <w:rsid w:val="00565D9D"/>
    <w:rsid w:val="005662B9"/>
    <w:rsid w:val="00566316"/>
    <w:rsid w:val="0056698C"/>
    <w:rsid w:val="005669D3"/>
    <w:rsid w:val="00566EC4"/>
    <w:rsid w:val="00567389"/>
    <w:rsid w:val="0056739B"/>
    <w:rsid w:val="0056744E"/>
    <w:rsid w:val="005674CA"/>
    <w:rsid w:val="0056790B"/>
    <w:rsid w:val="00567C78"/>
    <w:rsid w:val="00570384"/>
    <w:rsid w:val="00570424"/>
    <w:rsid w:val="00570646"/>
    <w:rsid w:val="0057076E"/>
    <w:rsid w:val="005710B4"/>
    <w:rsid w:val="005711A7"/>
    <w:rsid w:val="005714A1"/>
    <w:rsid w:val="005714CB"/>
    <w:rsid w:val="0057156D"/>
    <w:rsid w:val="0057187E"/>
    <w:rsid w:val="00573034"/>
    <w:rsid w:val="005731AC"/>
    <w:rsid w:val="005732BF"/>
    <w:rsid w:val="00573622"/>
    <w:rsid w:val="005739B0"/>
    <w:rsid w:val="00573E2F"/>
    <w:rsid w:val="00575320"/>
    <w:rsid w:val="00575699"/>
    <w:rsid w:val="005756E4"/>
    <w:rsid w:val="00575ECF"/>
    <w:rsid w:val="00576026"/>
    <w:rsid w:val="0057614D"/>
    <w:rsid w:val="0057619B"/>
    <w:rsid w:val="00576795"/>
    <w:rsid w:val="00576F2E"/>
    <w:rsid w:val="005777ED"/>
    <w:rsid w:val="00577B80"/>
    <w:rsid w:val="00577CB1"/>
    <w:rsid w:val="0058026E"/>
    <w:rsid w:val="00580628"/>
    <w:rsid w:val="00580843"/>
    <w:rsid w:val="00581051"/>
    <w:rsid w:val="00581138"/>
    <w:rsid w:val="0058132F"/>
    <w:rsid w:val="00581668"/>
    <w:rsid w:val="00581771"/>
    <w:rsid w:val="005818F5"/>
    <w:rsid w:val="00581A5B"/>
    <w:rsid w:val="00581D16"/>
    <w:rsid w:val="00583437"/>
    <w:rsid w:val="00583931"/>
    <w:rsid w:val="005846DE"/>
    <w:rsid w:val="005847CD"/>
    <w:rsid w:val="00584B00"/>
    <w:rsid w:val="00584C0A"/>
    <w:rsid w:val="005858DC"/>
    <w:rsid w:val="00585CCF"/>
    <w:rsid w:val="00586158"/>
    <w:rsid w:val="00586391"/>
    <w:rsid w:val="00586909"/>
    <w:rsid w:val="00587195"/>
    <w:rsid w:val="005877A5"/>
    <w:rsid w:val="00590019"/>
    <w:rsid w:val="0059013C"/>
    <w:rsid w:val="0059062A"/>
    <w:rsid w:val="005907C4"/>
    <w:rsid w:val="005909DE"/>
    <w:rsid w:val="00590D0E"/>
    <w:rsid w:val="00591D5B"/>
    <w:rsid w:val="00591F33"/>
    <w:rsid w:val="0059200E"/>
    <w:rsid w:val="005925EC"/>
    <w:rsid w:val="00592C8B"/>
    <w:rsid w:val="005930C0"/>
    <w:rsid w:val="005932F3"/>
    <w:rsid w:val="0059343F"/>
    <w:rsid w:val="005936E3"/>
    <w:rsid w:val="00593772"/>
    <w:rsid w:val="00593790"/>
    <w:rsid w:val="00593BE0"/>
    <w:rsid w:val="00593C2F"/>
    <w:rsid w:val="00593F79"/>
    <w:rsid w:val="0059409A"/>
    <w:rsid w:val="0059458D"/>
    <w:rsid w:val="005946F3"/>
    <w:rsid w:val="00594AA1"/>
    <w:rsid w:val="00594EC9"/>
    <w:rsid w:val="00594FA3"/>
    <w:rsid w:val="005951E2"/>
    <w:rsid w:val="005952D2"/>
    <w:rsid w:val="00595518"/>
    <w:rsid w:val="0059621E"/>
    <w:rsid w:val="0059652A"/>
    <w:rsid w:val="00597307"/>
    <w:rsid w:val="005A0364"/>
    <w:rsid w:val="005A1061"/>
    <w:rsid w:val="005A1A9B"/>
    <w:rsid w:val="005A1F76"/>
    <w:rsid w:val="005A25F5"/>
    <w:rsid w:val="005A2787"/>
    <w:rsid w:val="005A298E"/>
    <w:rsid w:val="005A2A77"/>
    <w:rsid w:val="005A2CAA"/>
    <w:rsid w:val="005A2E40"/>
    <w:rsid w:val="005A3250"/>
    <w:rsid w:val="005A341A"/>
    <w:rsid w:val="005A35DD"/>
    <w:rsid w:val="005A35FC"/>
    <w:rsid w:val="005A3684"/>
    <w:rsid w:val="005A507C"/>
    <w:rsid w:val="005A660D"/>
    <w:rsid w:val="005A663F"/>
    <w:rsid w:val="005A6904"/>
    <w:rsid w:val="005A738C"/>
    <w:rsid w:val="005A7CA4"/>
    <w:rsid w:val="005B01E4"/>
    <w:rsid w:val="005B054A"/>
    <w:rsid w:val="005B0557"/>
    <w:rsid w:val="005B0BAF"/>
    <w:rsid w:val="005B0C84"/>
    <w:rsid w:val="005B11E7"/>
    <w:rsid w:val="005B1257"/>
    <w:rsid w:val="005B1908"/>
    <w:rsid w:val="005B1B59"/>
    <w:rsid w:val="005B21D2"/>
    <w:rsid w:val="005B22A7"/>
    <w:rsid w:val="005B22EC"/>
    <w:rsid w:val="005B2425"/>
    <w:rsid w:val="005B2A25"/>
    <w:rsid w:val="005B2C20"/>
    <w:rsid w:val="005B34D3"/>
    <w:rsid w:val="005B3521"/>
    <w:rsid w:val="005B3604"/>
    <w:rsid w:val="005B39DD"/>
    <w:rsid w:val="005B3CBD"/>
    <w:rsid w:val="005B4074"/>
    <w:rsid w:val="005B4A0C"/>
    <w:rsid w:val="005B4B7A"/>
    <w:rsid w:val="005B4BAD"/>
    <w:rsid w:val="005B4C68"/>
    <w:rsid w:val="005B596C"/>
    <w:rsid w:val="005B5D27"/>
    <w:rsid w:val="005B5E68"/>
    <w:rsid w:val="005B61ED"/>
    <w:rsid w:val="005B63DA"/>
    <w:rsid w:val="005B6F01"/>
    <w:rsid w:val="005B7311"/>
    <w:rsid w:val="005C024E"/>
    <w:rsid w:val="005C0305"/>
    <w:rsid w:val="005C0366"/>
    <w:rsid w:val="005C0F1A"/>
    <w:rsid w:val="005C1122"/>
    <w:rsid w:val="005C154C"/>
    <w:rsid w:val="005C1978"/>
    <w:rsid w:val="005C1D9D"/>
    <w:rsid w:val="005C1DEF"/>
    <w:rsid w:val="005C276C"/>
    <w:rsid w:val="005C283D"/>
    <w:rsid w:val="005C31B9"/>
    <w:rsid w:val="005C326C"/>
    <w:rsid w:val="005C339B"/>
    <w:rsid w:val="005C340B"/>
    <w:rsid w:val="005C3781"/>
    <w:rsid w:val="005C3F45"/>
    <w:rsid w:val="005C4029"/>
    <w:rsid w:val="005C4397"/>
    <w:rsid w:val="005C4D15"/>
    <w:rsid w:val="005C4E48"/>
    <w:rsid w:val="005C5612"/>
    <w:rsid w:val="005C584D"/>
    <w:rsid w:val="005C5BF1"/>
    <w:rsid w:val="005C5E63"/>
    <w:rsid w:val="005C6064"/>
    <w:rsid w:val="005C64BD"/>
    <w:rsid w:val="005C654A"/>
    <w:rsid w:val="005C6600"/>
    <w:rsid w:val="005C6690"/>
    <w:rsid w:val="005C6694"/>
    <w:rsid w:val="005C6B9D"/>
    <w:rsid w:val="005C6CED"/>
    <w:rsid w:val="005C6DD5"/>
    <w:rsid w:val="005C76E9"/>
    <w:rsid w:val="005D045B"/>
    <w:rsid w:val="005D0541"/>
    <w:rsid w:val="005D0761"/>
    <w:rsid w:val="005D0B7A"/>
    <w:rsid w:val="005D0C42"/>
    <w:rsid w:val="005D0F67"/>
    <w:rsid w:val="005D13B1"/>
    <w:rsid w:val="005D19E6"/>
    <w:rsid w:val="005D1D2B"/>
    <w:rsid w:val="005D1EBC"/>
    <w:rsid w:val="005D2051"/>
    <w:rsid w:val="005D27F8"/>
    <w:rsid w:val="005D285D"/>
    <w:rsid w:val="005D2F97"/>
    <w:rsid w:val="005D2FBC"/>
    <w:rsid w:val="005D3066"/>
    <w:rsid w:val="005D30A1"/>
    <w:rsid w:val="005D3E9E"/>
    <w:rsid w:val="005D454D"/>
    <w:rsid w:val="005D4AAE"/>
    <w:rsid w:val="005D4F50"/>
    <w:rsid w:val="005D509A"/>
    <w:rsid w:val="005D55C3"/>
    <w:rsid w:val="005D5800"/>
    <w:rsid w:val="005D5A68"/>
    <w:rsid w:val="005D5EC8"/>
    <w:rsid w:val="005D6005"/>
    <w:rsid w:val="005D61F0"/>
    <w:rsid w:val="005D62FB"/>
    <w:rsid w:val="005D6504"/>
    <w:rsid w:val="005D6593"/>
    <w:rsid w:val="005D6935"/>
    <w:rsid w:val="005D6BF1"/>
    <w:rsid w:val="005D6EDC"/>
    <w:rsid w:val="005D77DF"/>
    <w:rsid w:val="005D7B01"/>
    <w:rsid w:val="005E01CC"/>
    <w:rsid w:val="005E0712"/>
    <w:rsid w:val="005E0858"/>
    <w:rsid w:val="005E0A2C"/>
    <w:rsid w:val="005E14DE"/>
    <w:rsid w:val="005E1734"/>
    <w:rsid w:val="005E2229"/>
    <w:rsid w:val="005E2572"/>
    <w:rsid w:val="005E2638"/>
    <w:rsid w:val="005E329B"/>
    <w:rsid w:val="005E3773"/>
    <w:rsid w:val="005E3B9F"/>
    <w:rsid w:val="005E3FC9"/>
    <w:rsid w:val="005E410E"/>
    <w:rsid w:val="005E43A6"/>
    <w:rsid w:val="005E4673"/>
    <w:rsid w:val="005E4B8A"/>
    <w:rsid w:val="005E4F78"/>
    <w:rsid w:val="005E50DB"/>
    <w:rsid w:val="005E5125"/>
    <w:rsid w:val="005E51A7"/>
    <w:rsid w:val="005E54AC"/>
    <w:rsid w:val="005E5588"/>
    <w:rsid w:val="005E57F9"/>
    <w:rsid w:val="005E580C"/>
    <w:rsid w:val="005E5E34"/>
    <w:rsid w:val="005E66F8"/>
    <w:rsid w:val="005E6B8F"/>
    <w:rsid w:val="005E6C9C"/>
    <w:rsid w:val="005E7026"/>
    <w:rsid w:val="005E7BEF"/>
    <w:rsid w:val="005E7C66"/>
    <w:rsid w:val="005E7DBD"/>
    <w:rsid w:val="005F05FD"/>
    <w:rsid w:val="005F085D"/>
    <w:rsid w:val="005F0A33"/>
    <w:rsid w:val="005F0C74"/>
    <w:rsid w:val="005F0CAE"/>
    <w:rsid w:val="005F0D72"/>
    <w:rsid w:val="005F0FE1"/>
    <w:rsid w:val="005F1016"/>
    <w:rsid w:val="005F2A94"/>
    <w:rsid w:val="005F2CF2"/>
    <w:rsid w:val="005F349D"/>
    <w:rsid w:val="005F3AB0"/>
    <w:rsid w:val="005F3D4C"/>
    <w:rsid w:val="005F4281"/>
    <w:rsid w:val="005F45DF"/>
    <w:rsid w:val="005F47AE"/>
    <w:rsid w:val="005F4BFE"/>
    <w:rsid w:val="005F4C5C"/>
    <w:rsid w:val="005F4E46"/>
    <w:rsid w:val="005F61E8"/>
    <w:rsid w:val="005F61FE"/>
    <w:rsid w:val="005F648F"/>
    <w:rsid w:val="005F6CAC"/>
    <w:rsid w:val="005F6E4D"/>
    <w:rsid w:val="005F72BE"/>
    <w:rsid w:val="005F7A57"/>
    <w:rsid w:val="005F7E98"/>
    <w:rsid w:val="006000C5"/>
    <w:rsid w:val="00600185"/>
    <w:rsid w:val="006004A3"/>
    <w:rsid w:val="00600B7A"/>
    <w:rsid w:val="00600FA9"/>
    <w:rsid w:val="00601722"/>
    <w:rsid w:val="00601C1F"/>
    <w:rsid w:val="00601D49"/>
    <w:rsid w:val="0060213B"/>
    <w:rsid w:val="0060218E"/>
    <w:rsid w:val="00602964"/>
    <w:rsid w:val="00602A3C"/>
    <w:rsid w:val="00602FBB"/>
    <w:rsid w:val="00604A52"/>
    <w:rsid w:val="00604C59"/>
    <w:rsid w:val="00604F88"/>
    <w:rsid w:val="0060561A"/>
    <w:rsid w:val="00605A3C"/>
    <w:rsid w:val="0060615C"/>
    <w:rsid w:val="00606423"/>
    <w:rsid w:val="006066A0"/>
    <w:rsid w:val="00606A2A"/>
    <w:rsid w:val="00606E5D"/>
    <w:rsid w:val="0060701F"/>
    <w:rsid w:val="00607049"/>
    <w:rsid w:val="006071F0"/>
    <w:rsid w:val="0060740B"/>
    <w:rsid w:val="00607493"/>
    <w:rsid w:val="00607AB5"/>
    <w:rsid w:val="00610570"/>
    <w:rsid w:val="00610D11"/>
    <w:rsid w:val="00610E72"/>
    <w:rsid w:val="00611069"/>
    <w:rsid w:val="00611522"/>
    <w:rsid w:val="0061223F"/>
    <w:rsid w:val="00612470"/>
    <w:rsid w:val="006124D7"/>
    <w:rsid w:val="00612626"/>
    <w:rsid w:val="006127A9"/>
    <w:rsid w:val="00612B54"/>
    <w:rsid w:val="00612C81"/>
    <w:rsid w:val="00612CC3"/>
    <w:rsid w:val="00612E56"/>
    <w:rsid w:val="006137FC"/>
    <w:rsid w:val="00613825"/>
    <w:rsid w:val="00613A92"/>
    <w:rsid w:val="00613BB7"/>
    <w:rsid w:val="00613BE9"/>
    <w:rsid w:val="00613D00"/>
    <w:rsid w:val="00614001"/>
    <w:rsid w:val="0061411E"/>
    <w:rsid w:val="006142CF"/>
    <w:rsid w:val="00614971"/>
    <w:rsid w:val="006149ED"/>
    <w:rsid w:val="00614B69"/>
    <w:rsid w:val="00614C23"/>
    <w:rsid w:val="006152AF"/>
    <w:rsid w:val="00615763"/>
    <w:rsid w:val="00615D0B"/>
    <w:rsid w:val="00616741"/>
    <w:rsid w:val="006167B9"/>
    <w:rsid w:val="00616E60"/>
    <w:rsid w:val="00617C0F"/>
    <w:rsid w:val="00617E15"/>
    <w:rsid w:val="00617E44"/>
    <w:rsid w:val="006202F7"/>
    <w:rsid w:val="006204D0"/>
    <w:rsid w:val="00620B12"/>
    <w:rsid w:val="00620D78"/>
    <w:rsid w:val="00621122"/>
    <w:rsid w:val="00621AA0"/>
    <w:rsid w:val="00621FB8"/>
    <w:rsid w:val="00622230"/>
    <w:rsid w:val="00622CE3"/>
    <w:rsid w:val="00622E09"/>
    <w:rsid w:val="0062346E"/>
    <w:rsid w:val="006234F8"/>
    <w:rsid w:val="006237F3"/>
    <w:rsid w:val="00623931"/>
    <w:rsid w:val="00623CF5"/>
    <w:rsid w:val="00624732"/>
    <w:rsid w:val="00624973"/>
    <w:rsid w:val="00624A65"/>
    <w:rsid w:val="00626112"/>
    <w:rsid w:val="0062615D"/>
    <w:rsid w:val="006265DA"/>
    <w:rsid w:val="0062699D"/>
    <w:rsid w:val="00626C17"/>
    <w:rsid w:val="00626EFA"/>
    <w:rsid w:val="00627298"/>
    <w:rsid w:val="00627E92"/>
    <w:rsid w:val="006305EC"/>
    <w:rsid w:val="00630A5D"/>
    <w:rsid w:val="00630A88"/>
    <w:rsid w:val="00630D28"/>
    <w:rsid w:val="00630DCF"/>
    <w:rsid w:val="0063132F"/>
    <w:rsid w:val="00631AF4"/>
    <w:rsid w:val="00632077"/>
    <w:rsid w:val="006326C9"/>
    <w:rsid w:val="00632889"/>
    <w:rsid w:val="00632BDF"/>
    <w:rsid w:val="00632E2B"/>
    <w:rsid w:val="00633047"/>
    <w:rsid w:val="00633870"/>
    <w:rsid w:val="00633877"/>
    <w:rsid w:val="0063458C"/>
    <w:rsid w:val="00634B72"/>
    <w:rsid w:val="00634E4F"/>
    <w:rsid w:val="00634EA2"/>
    <w:rsid w:val="0063554D"/>
    <w:rsid w:val="006360A8"/>
    <w:rsid w:val="00636445"/>
    <w:rsid w:val="00636629"/>
    <w:rsid w:val="006367FD"/>
    <w:rsid w:val="00636EF2"/>
    <w:rsid w:val="00636FFB"/>
    <w:rsid w:val="00637577"/>
    <w:rsid w:val="00637B2C"/>
    <w:rsid w:val="006404AD"/>
    <w:rsid w:val="006404BE"/>
    <w:rsid w:val="006404CA"/>
    <w:rsid w:val="00640A02"/>
    <w:rsid w:val="00641055"/>
    <w:rsid w:val="00641484"/>
    <w:rsid w:val="0064163C"/>
    <w:rsid w:val="00641770"/>
    <w:rsid w:val="0064188C"/>
    <w:rsid w:val="00641DA4"/>
    <w:rsid w:val="00642736"/>
    <w:rsid w:val="00642BD7"/>
    <w:rsid w:val="00642D01"/>
    <w:rsid w:val="00642FA3"/>
    <w:rsid w:val="006433D6"/>
    <w:rsid w:val="00643BD8"/>
    <w:rsid w:val="00643CF7"/>
    <w:rsid w:val="00643D81"/>
    <w:rsid w:val="00644B2C"/>
    <w:rsid w:val="00644B81"/>
    <w:rsid w:val="00645D93"/>
    <w:rsid w:val="0064613C"/>
    <w:rsid w:val="00647533"/>
    <w:rsid w:val="00647537"/>
    <w:rsid w:val="0064788E"/>
    <w:rsid w:val="00647892"/>
    <w:rsid w:val="0064794E"/>
    <w:rsid w:val="00650B2E"/>
    <w:rsid w:val="00650B33"/>
    <w:rsid w:val="00650B68"/>
    <w:rsid w:val="00651835"/>
    <w:rsid w:val="00651C2C"/>
    <w:rsid w:val="00651EBB"/>
    <w:rsid w:val="006521B3"/>
    <w:rsid w:val="0065252E"/>
    <w:rsid w:val="00652B98"/>
    <w:rsid w:val="00654057"/>
    <w:rsid w:val="00654715"/>
    <w:rsid w:val="0065485E"/>
    <w:rsid w:val="00654A7B"/>
    <w:rsid w:val="00654A9F"/>
    <w:rsid w:val="00654CC7"/>
    <w:rsid w:val="006550C6"/>
    <w:rsid w:val="006551D3"/>
    <w:rsid w:val="006552EE"/>
    <w:rsid w:val="00655624"/>
    <w:rsid w:val="006565E0"/>
    <w:rsid w:val="00656632"/>
    <w:rsid w:val="00656719"/>
    <w:rsid w:val="00657614"/>
    <w:rsid w:val="00657800"/>
    <w:rsid w:val="00657A2D"/>
    <w:rsid w:val="00660376"/>
    <w:rsid w:val="00660E4F"/>
    <w:rsid w:val="00661F1F"/>
    <w:rsid w:val="006621A8"/>
    <w:rsid w:val="006627F3"/>
    <w:rsid w:val="00662C0D"/>
    <w:rsid w:val="00662D44"/>
    <w:rsid w:val="00662E55"/>
    <w:rsid w:val="00663335"/>
    <w:rsid w:val="0066337E"/>
    <w:rsid w:val="006637B8"/>
    <w:rsid w:val="0066390D"/>
    <w:rsid w:val="00664B0C"/>
    <w:rsid w:val="006653E0"/>
    <w:rsid w:val="006654D4"/>
    <w:rsid w:val="00665EC9"/>
    <w:rsid w:val="00666132"/>
    <w:rsid w:val="0066644F"/>
    <w:rsid w:val="00666AD4"/>
    <w:rsid w:val="00666AEA"/>
    <w:rsid w:val="00666FF3"/>
    <w:rsid w:val="006674C1"/>
    <w:rsid w:val="0066795F"/>
    <w:rsid w:val="00667C26"/>
    <w:rsid w:val="00670038"/>
    <w:rsid w:val="00670536"/>
    <w:rsid w:val="0067065E"/>
    <w:rsid w:val="00670D01"/>
    <w:rsid w:val="0067107C"/>
    <w:rsid w:val="006713AD"/>
    <w:rsid w:val="00672720"/>
    <w:rsid w:val="00672811"/>
    <w:rsid w:val="00672BF6"/>
    <w:rsid w:val="0067334D"/>
    <w:rsid w:val="00673396"/>
    <w:rsid w:val="00673B76"/>
    <w:rsid w:val="00673C44"/>
    <w:rsid w:val="00674387"/>
    <w:rsid w:val="006746AE"/>
    <w:rsid w:val="006749C7"/>
    <w:rsid w:val="0067524E"/>
    <w:rsid w:val="00675314"/>
    <w:rsid w:val="006753F8"/>
    <w:rsid w:val="00675A54"/>
    <w:rsid w:val="00675DA7"/>
    <w:rsid w:val="00676196"/>
    <w:rsid w:val="00676582"/>
    <w:rsid w:val="006776BC"/>
    <w:rsid w:val="00677DEC"/>
    <w:rsid w:val="00677EF0"/>
    <w:rsid w:val="006802A8"/>
    <w:rsid w:val="006802BD"/>
    <w:rsid w:val="006809F6"/>
    <w:rsid w:val="006810B8"/>
    <w:rsid w:val="006811EB"/>
    <w:rsid w:val="00681898"/>
    <w:rsid w:val="00681927"/>
    <w:rsid w:val="00681995"/>
    <w:rsid w:val="00681F7E"/>
    <w:rsid w:val="00681F8E"/>
    <w:rsid w:val="00681FA6"/>
    <w:rsid w:val="006823F4"/>
    <w:rsid w:val="00682C82"/>
    <w:rsid w:val="0068311D"/>
    <w:rsid w:val="00683167"/>
    <w:rsid w:val="006836CA"/>
    <w:rsid w:val="00683DBD"/>
    <w:rsid w:val="006842DE"/>
    <w:rsid w:val="00684680"/>
    <w:rsid w:val="00684BE0"/>
    <w:rsid w:val="0068570D"/>
    <w:rsid w:val="0068576E"/>
    <w:rsid w:val="00685883"/>
    <w:rsid w:val="00685A54"/>
    <w:rsid w:val="00686170"/>
    <w:rsid w:val="00686708"/>
    <w:rsid w:val="006867D1"/>
    <w:rsid w:val="0068684F"/>
    <w:rsid w:val="00686F30"/>
    <w:rsid w:val="006870FA"/>
    <w:rsid w:val="00687501"/>
    <w:rsid w:val="00687823"/>
    <w:rsid w:val="006879CF"/>
    <w:rsid w:val="00687A97"/>
    <w:rsid w:val="0069009B"/>
    <w:rsid w:val="006900C6"/>
    <w:rsid w:val="00690B65"/>
    <w:rsid w:val="00691022"/>
    <w:rsid w:val="00691420"/>
    <w:rsid w:val="00691636"/>
    <w:rsid w:val="006917D6"/>
    <w:rsid w:val="006918E2"/>
    <w:rsid w:val="00691ABF"/>
    <w:rsid w:val="00691BAE"/>
    <w:rsid w:val="00691C0A"/>
    <w:rsid w:val="00691FC9"/>
    <w:rsid w:val="0069200D"/>
    <w:rsid w:val="0069224C"/>
    <w:rsid w:val="00692707"/>
    <w:rsid w:val="00692B59"/>
    <w:rsid w:val="00693AEC"/>
    <w:rsid w:val="00693D06"/>
    <w:rsid w:val="00693E05"/>
    <w:rsid w:val="00693EBF"/>
    <w:rsid w:val="0069443C"/>
    <w:rsid w:val="00694CB5"/>
    <w:rsid w:val="00694F30"/>
    <w:rsid w:val="0069500F"/>
    <w:rsid w:val="006955E8"/>
    <w:rsid w:val="0069562B"/>
    <w:rsid w:val="00695F73"/>
    <w:rsid w:val="006969E6"/>
    <w:rsid w:val="006970DB"/>
    <w:rsid w:val="0069715B"/>
    <w:rsid w:val="006974AF"/>
    <w:rsid w:val="00697955"/>
    <w:rsid w:val="00697AEA"/>
    <w:rsid w:val="00697B45"/>
    <w:rsid w:val="006A07DA"/>
    <w:rsid w:val="006A084E"/>
    <w:rsid w:val="006A0AAC"/>
    <w:rsid w:val="006A0E2E"/>
    <w:rsid w:val="006A1403"/>
    <w:rsid w:val="006A17F3"/>
    <w:rsid w:val="006A18D3"/>
    <w:rsid w:val="006A1D05"/>
    <w:rsid w:val="006A21FB"/>
    <w:rsid w:val="006A2272"/>
    <w:rsid w:val="006A22E7"/>
    <w:rsid w:val="006A26DC"/>
    <w:rsid w:val="006A27BE"/>
    <w:rsid w:val="006A34E7"/>
    <w:rsid w:val="006A36A8"/>
    <w:rsid w:val="006A3ACA"/>
    <w:rsid w:val="006A4EBB"/>
    <w:rsid w:val="006A5A1D"/>
    <w:rsid w:val="006A624A"/>
    <w:rsid w:val="006A658C"/>
    <w:rsid w:val="006A6A36"/>
    <w:rsid w:val="006A6E04"/>
    <w:rsid w:val="006A73B4"/>
    <w:rsid w:val="006A77DB"/>
    <w:rsid w:val="006B0441"/>
    <w:rsid w:val="006B0525"/>
    <w:rsid w:val="006B06AA"/>
    <w:rsid w:val="006B097E"/>
    <w:rsid w:val="006B0DD2"/>
    <w:rsid w:val="006B1A93"/>
    <w:rsid w:val="006B1AF8"/>
    <w:rsid w:val="006B1E01"/>
    <w:rsid w:val="006B1FFC"/>
    <w:rsid w:val="006B2719"/>
    <w:rsid w:val="006B2A40"/>
    <w:rsid w:val="006B2B70"/>
    <w:rsid w:val="006B3198"/>
    <w:rsid w:val="006B335E"/>
    <w:rsid w:val="006B37DE"/>
    <w:rsid w:val="006B385E"/>
    <w:rsid w:val="006B3CDD"/>
    <w:rsid w:val="006B3F6F"/>
    <w:rsid w:val="006B4066"/>
    <w:rsid w:val="006B4430"/>
    <w:rsid w:val="006B4C48"/>
    <w:rsid w:val="006B501B"/>
    <w:rsid w:val="006B5C8E"/>
    <w:rsid w:val="006B654F"/>
    <w:rsid w:val="006B66AD"/>
    <w:rsid w:val="006B7008"/>
    <w:rsid w:val="006B7466"/>
    <w:rsid w:val="006B7875"/>
    <w:rsid w:val="006C00E6"/>
    <w:rsid w:val="006C01B2"/>
    <w:rsid w:val="006C02B4"/>
    <w:rsid w:val="006C04A5"/>
    <w:rsid w:val="006C06E2"/>
    <w:rsid w:val="006C07FF"/>
    <w:rsid w:val="006C0959"/>
    <w:rsid w:val="006C14C9"/>
    <w:rsid w:val="006C1E55"/>
    <w:rsid w:val="006C2044"/>
    <w:rsid w:val="006C2126"/>
    <w:rsid w:val="006C2204"/>
    <w:rsid w:val="006C2259"/>
    <w:rsid w:val="006C26AF"/>
    <w:rsid w:val="006C2E34"/>
    <w:rsid w:val="006C341F"/>
    <w:rsid w:val="006C3585"/>
    <w:rsid w:val="006C35B4"/>
    <w:rsid w:val="006C3A4D"/>
    <w:rsid w:val="006C3C38"/>
    <w:rsid w:val="006C3EBE"/>
    <w:rsid w:val="006C426E"/>
    <w:rsid w:val="006C42CA"/>
    <w:rsid w:val="006C4787"/>
    <w:rsid w:val="006C487D"/>
    <w:rsid w:val="006C4A57"/>
    <w:rsid w:val="006C4ADC"/>
    <w:rsid w:val="006C4BF0"/>
    <w:rsid w:val="006C4F68"/>
    <w:rsid w:val="006C5295"/>
    <w:rsid w:val="006C532D"/>
    <w:rsid w:val="006C54AA"/>
    <w:rsid w:val="006C54FF"/>
    <w:rsid w:val="006C56B7"/>
    <w:rsid w:val="006C59A7"/>
    <w:rsid w:val="006C5A78"/>
    <w:rsid w:val="006C5BCA"/>
    <w:rsid w:val="006C6654"/>
    <w:rsid w:val="006C6716"/>
    <w:rsid w:val="006C699E"/>
    <w:rsid w:val="006C6A45"/>
    <w:rsid w:val="006C6A7A"/>
    <w:rsid w:val="006C6CAA"/>
    <w:rsid w:val="006C6CCC"/>
    <w:rsid w:val="006C7265"/>
    <w:rsid w:val="006C7971"/>
    <w:rsid w:val="006C7AA1"/>
    <w:rsid w:val="006D005C"/>
    <w:rsid w:val="006D0448"/>
    <w:rsid w:val="006D0686"/>
    <w:rsid w:val="006D06F1"/>
    <w:rsid w:val="006D0C8C"/>
    <w:rsid w:val="006D0DC8"/>
    <w:rsid w:val="006D12D0"/>
    <w:rsid w:val="006D13C1"/>
    <w:rsid w:val="006D1892"/>
    <w:rsid w:val="006D1B74"/>
    <w:rsid w:val="006D1BD6"/>
    <w:rsid w:val="006D285E"/>
    <w:rsid w:val="006D2C7D"/>
    <w:rsid w:val="006D3055"/>
    <w:rsid w:val="006D3A8B"/>
    <w:rsid w:val="006D3E02"/>
    <w:rsid w:val="006D46A5"/>
    <w:rsid w:val="006D4D93"/>
    <w:rsid w:val="006D51A9"/>
    <w:rsid w:val="006D5380"/>
    <w:rsid w:val="006D571F"/>
    <w:rsid w:val="006D5801"/>
    <w:rsid w:val="006D59DA"/>
    <w:rsid w:val="006D5E0B"/>
    <w:rsid w:val="006D62B2"/>
    <w:rsid w:val="006D693B"/>
    <w:rsid w:val="006D6E2E"/>
    <w:rsid w:val="006D7379"/>
    <w:rsid w:val="006D73E0"/>
    <w:rsid w:val="006D777D"/>
    <w:rsid w:val="006E00D4"/>
    <w:rsid w:val="006E0459"/>
    <w:rsid w:val="006E049C"/>
    <w:rsid w:val="006E09AA"/>
    <w:rsid w:val="006E0A64"/>
    <w:rsid w:val="006E0E2A"/>
    <w:rsid w:val="006E1063"/>
    <w:rsid w:val="006E11B1"/>
    <w:rsid w:val="006E1291"/>
    <w:rsid w:val="006E13AE"/>
    <w:rsid w:val="006E19FE"/>
    <w:rsid w:val="006E1C19"/>
    <w:rsid w:val="006E2066"/>
    <w:rsid w:val="006E26CA"/>
    <w:rsid w:val="006E2972"/>
    <w:rsid w:val="006E2EFF"/>
    <w:rsid w:val="006E2F3D"/>
    <w:rsid w:val="006E3514"/>
    <w:rsid w:val="006E3A56"/>
    <w:rsid w:val="006E406B"/>
    <w:rsid w:val="006E45F2"/>
    <w:rsid w:val="006E463A"/>
    <w:rsid w:val="006E49BA"/>
    <w:rsid w:val="006E49FD"/>
    <w:rsid w:val="006E4CFE"/>
    <w:rsid w:val="006E4EDC"/>
    <w:rsid w:val="006E526E"/>
    <w:rsid w:val="006E5380"/>
    <w:rsid w:val="006E5833"/>
    <w:rsid w:val="006E5909"/>
    <w:rsid w:val="006E5EEB"/>
    <w:rsid w:val="006E6353"/>
    <w:rsid w:val="006E6776"/>
    <w:rsid w:val="006E6D04"/>
    <w:rsid w:val="006E6F54"/>
    <w:rsid w:val="006E7E81"/>
    <w:rsid w:val="006F016C"/>
    <w:rsid w:val="006F05FB"/>
    <w:rsid w:val="006F0867"/>
    <w:rsid w:val="006F1BA9"/>
    <w:rsid w:val="006F23C1"/>
    <w:rsid w:val="006F2E51"/>
    <w:rsid w:val="006F3945"/>
    <w:rsid w:val="006F3F00"/>
    <w:rsid w:val="006F42BC"/>
    <w:rsid w:val="006F4774"/>
    <w:rsid w:val="006F4E43"/>
    <w:rsid w:val="006F4E6F"/>
    <w:rsid w:val="006F507E"/>
    <w:rsid w:val="006F55CA"/>
    <w:rsid w:val="006F58CD"/>
    <w:rsid w:val="006F5B45"/>
    <w:rsid w:val="006F5F2D"/>
    <w:rsid w:val="006F6005"/>
    <w:rsid w:val="006F6253"/>
    <w:rsid w:val="006F652D"/>
    <w:rsid w:val="006F678B"/>
    <w:rsid w:val="006F6B90"/>
    <w:rsid w:val="006F7379"/>
    <w:rsid w:val="006F74D3"/>
    <w:rsid w:val="006F79AC"/>
    <w:rsid w:val="006F7F67"/>
    <w:rsid w:val="00700961"/>
    <w:rsid w:val="00701456"/>
    <w:rsid w:val="00701A84"/>
    <w:rsid w:val="00701DC4"/>
    <w:rsid w:val="00701EAC"/>
    <w:rsid w:val="007025AE"/>
    <w:rsid w:val="00702B88"/>
    <w:rsid w:val="00702BC8"/>
    <w:rsid w:val="00702D15"/>
    <w:rsid w:val="00703080"/>
    <w:rsid w:val="0070318A"/>
    <w:rsid w:val="00703653"/>
    <w:rsid w:val="00703BCC"/>
    <w:rsid w:val="00703C45"/>
    <w:rsid w:val="00703CCB"/>
    <w:rsid w:val="00703D96"/>
    <w:rsid w:val="00703F92"/>
    <w:rsid w:val="007040D5"/>
    <w:rsid w:val="0070452F"/>
    <w:rsid w:val="007045A8"/>
    <w:rsid w:val="007046F5"/>
    <w:rsid w:val="0070483C"/>
    <w:rsid w:val="00704B6D"/>
    <w:rsid w:val="00705691"/>
    <w:rsid w:val="00706521"/>
    <w:rsid w:val="00706ACA"/>
    <w:rsid w:val="00706E51"/>
    <w:rsid w:val="00707054"/>
    <w:rsid w:val="00707666"/>
    <w:rsid w:val="00707A61"/>
    <w:rsid w:val="007101E7"/>
    <w:rsid w:val="00710A4B"/>
    <w:rsid w:val="00710D6A"/>
    <w:rsid w:val="00710E31"/>
    <w:rsid w:val="0071147B"/>
    <w:rsid w:val="00711717"/>
    <w:rsid w:val="00711A51"/>
    <w:rsid w:val="00712107"/>
    <w:rsid w:val="0071262C"/>
    <w:rsid w:val="0071289F"/>
    <w:rsid w:val="007128AC"/>
    <w:rsid w:val="00712A1C"/>
    <w:rsid w:val="00712F77"/>
    <w:rsid w:val="0071324C"/>
    <w:rsid w:val="00713ED7"/>
    <w:rsid w:val="0071408E"/>
    <w:rsid w:val="00714562"/>
    <w:rsid w:val="00714569"/>
    <w:rsid w:val="00714A4B"/>
    <w:rsid w:val="00714B6E"/>
    <w:rsid w:val="00714BEC"/>
    <w:rsid w:val="00715260"/>
    <w:rsid w:val="00715DF9"/>
    <w:rsid w:val="0071603F"/>
    <w:rsid w:val="00716059"/>
    <w:rsid w:val="00716707"/>
    <w:rsid w:val="00716987"/>
    <w:rsid w:val="00717362"/>
    <w:rsid w:val="00717478"/>
    <w:rsid w:val="00717497"/>
    <w:rsid w:val="00717647"/>
    <w:rsid w:val="00717B15"/>
    <w:rsid w:val="00717DB6"/>
    <w:rsid w:val="00717FFC"/>
    <w:rsid w:val="00720102"/>
    <w:rsid w:val="0072113F"/>
    <w:rsid w:val="0072163B"/>
    <w:rsid w:val="00721C0D"/>
    <w:rsid w:val="00721C7A"/>
    <w:rsid w:val="00721D8B"/>
    <w:rsid w:val="00722BA7"/>
    <w:rsid w:val="00722D1C"/>
    <w:rsid w:val="007231FB"/>
    <w:rsid w:val="00723553"/>
    <w:rsid w:val="00723FBB"/>
    <w:rsid w:val="00725703"/>
    <w:rsid w:val="00725CC2"/>
    <w:rsid w:val="007265C4"/>
    <w:rsid w:val="00726898"/>
    <w:rsid w:val="00727D2F"/>
    <w:rsid w:val="00727FA5"/>
    <w:rsid w:val="00730139"/>
    <w:rsid w:val="00730A71"/>
    <w:rsid w:val="00730EA7"/>
    <w:rsid w:val="007310DD"/>
    <w:rsid w:val="00731287"/>
    <w:rsid w:val="007313C7"/>
    <w:rsid w:val="00731429"/>
    <w:rsid w:val="0073148E"/>
    <w:rsid w:val="007314EF"/>
    <w:rsid w:val="00731C35"/>
    <w:rsid w:val="0073237C"/>
    <w:rsid w:val="00732418"/>
    <w:rsid w:val="007329B5"/>
    <w:rsid w:val="00733513"/>
    <w:rsid w:val="0073356B"/>
    <w:rsid w:val="00733CBE"/>
    <w:rsid w:val="0073466C"/>
    <w:rsid w:val="00734866"/>
    <w:rsid w:val="00734908"/>
    <w:rsid w:val="007349D6"/>
    <w:rsid w:val="00734D30"/>
    <w:rsid w:val="00734E27"/>
    <w:rsid w:val="00735512"/>
    <w:rsid w:val="007355FA"/>
    <w:rsid w:val="00735605"/>
    <w:rsid w:val="00735C34"/>
    <w:rsid w:val="00736424"/>
    <w:rsid w:val="00736BBF"/>
    <w:rsid w:val="00736D5A"/>
    <w:rsid w:val="00737348"/>
    <w:rsid w:val="00737884"/>
    <w:rsid w:val="007379B4"/>
    <w:rsid w:val="00740315"/>
    <w:rsid w:val="0074033F"/>
    <w:rsid w:val="00740865"/>
    <w:rsid w:val="00740AC0"/>
    <w:rsid w:val="00740BE6"/>
    <w:rsid w:val="00740C2B"/>
    <w:rsid w:val="007413BB"/>
    <w:rsid w:val="00741766"/>
    <w:rsid w:val="007418F1"/>
    <w:rsid w:val="00741ADA"/>
    <w:rsid w:val="007422F4"/>
    <w:rsid w:val="0074230C"/>
    <w:rsid w:val="007424D5"/>
    <w:rsid w:val="007427C7"/>
    <w:rsid w:val="007429D0"/>
    <w:rsid w:val="00742C0A"/>
    <w:rsid w:val="00742EC5"/>
    <w:rsid w:val="00742FC8"/>
    <w:rsid w:val="00743207"/>
    <w:rsid w:val="0074338E"/>
    <w:rsid w:val="00743473"/>
    <w:rsid w:val="0074352E"/>
    <w:rsid w:val="00743944"/>
    <w:rsid w:val="00743A92"/>
    <w:rsid w:val="00743D21"/>
    <w:rsid w:val="00743D4B"/>
    <w:rsid w:val="00743D80"/>
    <w:rsid w:val="00743F22"/>
    <w:rsid w:val="00744135"/>
    <w:rsid w:val="00745456"/>
    <w:rsid w:val="007454E6"/>
    <w:rsid w:val="007455C5"/>
    <w:rsid w:val="00745F51"/>
    <w:rsid w:val="00746327"/>
    <w:rsid w:val="00746622"/>
    <w:rsid w:val="00746715"/>
    <w:rsid w:val="0074679F"/>
    <w:rsid w:val="00746C38"/>
    <w:rsid w:val="00746E97"/>
    <w:rsid w:val="00747C55"/>
    <w:rsid w:val="00747C7C"/>
    <w:rsid w:val="00750094"/>
    <w:rsid w:val="00750486"/>
    <w:rsid w:val="00750624"/>
    <w:rsid w:val="0075073D"/>
    <w:rsid w:val="00750D1C"/>
    <w:rsid w:val="00751478"/>
    <w:rsid w:val="007528E5"/>
    <w:rsid w:val="00752C20"/>
    <w:rsid w:val="00752EAE"/>
    <w:rsid w:val="007536F5"/>
    <w:rsid w:val="00753ADF"/>
    <w:rsid w:val="00753C7E"/>
    <w:rsid w:val="00753CA8"/>
    <w:rsid w:val="0075418D"/>
    <w:rsid w:val="007543E6"/>
    <w:rsid w:val="0075479C"/>
    <w:rsid w:val="007547D4"/>
    <w:rsid w:val="00754A60"/>
    <w:rsid w:val="00754B34"/>
    <w:rsid w:val="00754D7C"/>
    <w:rsid w:val="00754F08"/>
    <w:rsid w:val="00755167"/>
    <w:rsid w:val="007554F1"/>
    <w:rsid w:val="007555B1"/>
    <w:rsid w:val="007555FB"/>
    <w:rsid w:val="00755643"/>
    <w:rsid w:val="00755777"/>
    <w:rsid w:val="00755A83"/>
    <w:rsid w:val="00755F41"/>
    <w:rsid w:val="007562A8"/>
    <w:rsid w:val="0075697B"/>
    <w:rsid w:val="00756BD8"/>
    <w:rsid w:val="007571A3"/>
    <w:rsid w:val="00757460"/>
    <w:rsid w:val="007574EB"/>
    <w:rsid w:val="00757595"/>
    <w:rsid w:val="00757CE4"/>
    <w:rsid w:val="0076007D"/>
    <w:rsid w:val="00760FD3"/>
    <w:rsid w:val="007614A5"/>
    <w:rsid w:val="00762145"/>
    <w:rsid w:val="00762803"/>
    <w:rsid w:val="00762812"/>
    <w:rsid w:val="00762969"/>
    <w:rsid w:val="007632E9"/>
    <w:rsid w:val="00763499"/>
    <w:rsid w:val="0076358D"/>
    <w:rsid w:val="00763976"/>
    <w:rsid w:val="007647AC"/>
    <w:rsid w:val="0076495D"/>
    <w:rsid w:val="00764B53"/>
    <w:rsid w:val="00764C4B"/>
    <w:rsid w:val="00764CBD"/>
    <w:rsid w:val="00764F14"/>
    <w:rsid w:val="00765AD1"/>
    <w:rsid w:val="00765EC6"/>
    <w:rsid w:val="00765FC6"/>
    <w:rsid w:val="0076651C"/>
    <w:rsid w:val="0076685C"/>
    <w:rsid w:val="00766BE4"/>
    <w:rsid w:val="00766C75"/>
    <w:rsid w:val="00766DD1"/>
    <w:rsid w:val="00767C21"/>
    <w:rsid w:val="00767C48"/>
    <w:rsid w:val="00767C86"/>
    <w:rsid w:val="00767D27"/>
    <w:rsid w:val="00767DD7"/>
    <w:rsid w:val="00767F42"/>
    <w:rsid w:val="00770096"/>
    <w:rsid w:val="0077016E"/>
    <w:rsid w:val="007701C7"/>
    <w:rsid w:val="00770995"/>
    <w:rsid w:val="00770BFE"/>
    <w:rsid w:val="00770FC3"/>
    <w:rsid w:val="00771457"/>
    <w:rsid w:val="007714D1"/>
    <w:rsid w:val="00771C6C"/>
    <w:rsid w:val="007722F2"/>
    <w:rsid w:val="007723D9"/>
    <w:rsid w:val="007724D5"/>
    <w:rsid w:val="00772663"/>
    <w:rsid w:val="00772883"/>
    <w:rsid w:val="007738AA"/>
    <w:rsid w:val="00773BD4"/>
    <w:rsid w:val="007740FB"/>
    <w:rsid w:val="0077416D"/>
    <w:rsid w:val="00774354"/>
    <w:rsid w:val="00774EFB"/>
    <w:rsid w:val="007750BD"/>
    <w:rsid w:val="00775111"/>
    <w:rsid w:val="007751BB"/>
    <w:rsid w:val="00775211"/>
    <w:rsid w:val="0077559A"/>
    <w:rsid w:val="00775EF6"/>
    <w:rsid w:val="00775F5C"/>
    <w:rsid w:val="0077610E"/>
    <w:rsid w:val="00776264"/>
    <w:rsid w:val="00776A1C"/>
    <w:rsid w:val="00776A3D"/>
    <w:rsid w:val="00776C3A"/>
    <w:rsid w:val="00776D01"/>
    <w:rsid w:val="00776E0F"/>
    <w:rsid w:val="0077752E"/>
    <w:rsid w:val="0077778B"/>
    <w:rsid w:val="007801CA"/>
    <w:rsid w:val="0078071A"/>
    <w:rsid w:val="0078093C"/>
    <w:rsid w:val="00781390"/>
    <w:rsid w:val="007818F9"/>
    <w:rsid w:val="00781A7A"/>
    <w:rsid w:val="00781ACE"/>
    <w:rsid w:val="00781F45"/>
    <w:rsid w:val="00781FB9"/>
    <w:rsid w:val="00782648"/>
    <w:rsid w:val="007829B1"/>
    <w:rsid w:val="00782AC9"/>
    <w:rsid w:val="00782F92"/>
    <w:rsid w:val="00783069"/>
    <w:rsid w:val="00783343"/>
    <w:rsid w:val="00783348"/>
    <w:rsid w:val="007836FB"/>
    <w:rsid w:val="0078375B"/>
    <w:rsid w:val="00783A0A"/>
    <w:rsid w:val="00783EE2"/>
    <w:rsid w:val="007844E7"/>
    <w:rsid w:val="00784615"/>
    <w:rsid w:val="0078465A"/>
    <w:rsid w:val="00784799"/>
    <w:rsid w:val="00784827"/>
    <w:rsid w:val="007848A2"/>
    <w:rsid w:val="00784BE5"/>
    <w:rsid w:val="00784CA6"/>
    <w:rsid w:val="00785D75"/>
    <w:rsid w:val="00785ECD"/>
    <w:rsid w:val="0078661B"/>
    <w:rsid w:val="00786F72"/>
    <w:rsid w:val="00787564"/>
    <w:rsid w:val="00787930"/>
    <w:rsid w:val="00787A18"/>
    <w:rsid w:val="00790052"/>
    <w:rsid w:val="00790574"/>
    <w:rsid w:val="0079095E"/>
    <w:rsid w:val="00790A08"/>
    <w:rsid w:val="00790B32"/>
    <w:rsid w:val="00790F9B"/>
    <w:rsid w:val="00791C68"/>
    <w:rsid w:val="00791CFF"/>
    <w:rsid w:val="0079204C"/>
    <w:rsid w:val="007928BF"/>
    <w:rsid w:val="0079296D"/>
    <w:rsid w:val="00792FC8"/>
    <w:rsid w:val="0079320F"/>
    <w:rsid w:val="00793271"/>
    <w:rsid w:val="007934F3"/>
    <w:rsid w:val="0079362A"/>
    <w:rsid w:val="0079377C"/>
    <w:rsid w:val="007939F8"/>
    <w:rsid w:val="00793A3F"/>
    <w:rsid w:val="00793C7B"/>
    <w:rsid w:val="00794B2F"/>
    <w:rsid w:val="00794EF9"/>
    <w:rsid w:val="00795A82"/>
    <w:rsid w:val="00795AFB"/>
    <w:rsid w:val="0079661A"/>
    <w:rsid w:val="0079737D"/>
    <w:rsid w:val="007975B9"/>
    <w:rsid w:val="00797900"/>
    <w:rsid w:val="007A05BF"/>
    <w:rsid w:val="007A05EE"/>
    <w:rsid w:val="007A10F5"/>
    <w:rsid w:val="007A13FD"/>
    <w:rsid w:val="007A20AC"/>
    <w:rsid w:val="007A230A"/>
    <w:rsid w:val="007A28F1"/>
    <w:rsid w:val="007A298E"/>
    <w:rsid w:val="007A310E"/>
    <w:rsid w:val="007A336A"/>
    <w:rsid w:val="007A36FE"/>
    <w:rsid w:val="007A395B"/>
    <w:rsid w:val="007A3C93"/>
    <w:rsid w:val="007A4700"/>
    <w:rsid w:val="007A48B2"/>
    <w:rsid w:val="007A4FAB"/>
    <w:rsid w:val="007A56CF"/>
    <w:rsid w:val="007A57ED"/>
    <w:rsid w:val="007A58C6"/>
    <w:rsid w:val="007A60A7"/>
    <w:rsid w:val="007A62B1"/>
    <w:rsid w:val="007A694B"/>
    <w:rsid w:val="007A73AE"/>
    <w:rsid w:val="007A7429"/>
    <w:rsid w:val="007A75EA"/>
    <w:rsid w:val="007A76BB"/>
    <w:rsid w:val="007A794D"/>
    <w:rsid w:val="007A7FC9"/>
    <w:rsid w:val="007B0B68"/>
    <w:rsid w:val="007B0CA5"/>
    <w:rsid w:val="007B0D29"/>
    <w:rsid w:val="007B0D62"/>
    <w:rsid w:val="007B0FF0"/>
    <w:rsid w:val="007B1277"/>
    <w:rsid w:val="007B18FE"/>
    <w:rsid w:val="007B1A99"/>
    <w:rsid w:val="007B1E13"/>
    <w:rsid w:val="007B1F93"/>
    <w:rsid w:val="007B200E"/>
    <w:rsid w:val="007B2896"/>
    <w:rsid w:val="007B342C"/>
    <w:rsid w:val="007B353A"/>
    <w:rsid w:val="007B3707"/>
    <w:rsid w:val="007B3721"/>
    <w:rsid w:val="007B39F2"/>
    <w:rsid w:val="007B425C"/>
    <w:rsid w:val="007B4572"/>
    <w:rsid w:val="007B492E"/>
    <w:rsid w:val="007B4D94"/>
    <w:rsid w:val="007B5359"/>
    <w:rsid w:val="007B6897"/>
    <w:rsid w:val="007B69BE"/>
    <w:rsid w:val="007B6CBE"/>
    <w:rsid w:val="007B7185"/>
    <w:rsid w:val="007B7340"/>
    <w:rsid w:val="007B7948"/>
    <w:rsid w:val="007B7F66"/>
    <w:rsid w:val="007B7FAD"/>
    <w:rsid w:val="007C0AFC"/>
    <w:rsid w:val="007C0B40"/>
    <w:rsid w:val="007C0DBF"/>
    <w:rsid w:val="007C10F1"/>
    <w:rsid w:val="007C1193"/>
    <w:rsid w:val="007C14E2"/>
    <w:rsid w:val="007C2088"/>
    <w:rsid w:val="007C2184"/>
    <w:rsid w:val="007C2831"/>
    <w:rsid w:val="007C3019"/>
    <w:rsid w:val="007C3124"/>
    <w:rsid w:val="007C3497"/>
    <w:rsid w:val="007C354C"/>
    <w:rsid w:val="007C404E"/>
    <w:rsid w:val="007C41A2"/>
    <w:rsid w:val="007C447D"/>
    <w:rsid w:val="007C4602"/>
    <w:rsid w:val="007C4B98"/>
    <w:rsid w:val="007C540D"/>
    <w:rsid w:val="007C55B3"/>
    <w:rsid w:val="007C5605"/>
    <w:rsid w:val="007C5636"/>
    <w:rsid w:val="007C5912"/>
    <w:rsid w:val="007C6033"/>
    <w:rsid w:val="007C61E2"/>
    <w:rsid w:val="007C6384"/>
    <w:rsid w:val="007C6466"/>
    <w:rsid w:val="007C652C"/>
    <w:rsid w:val="007C6C21"/>
    <w:rsid w:val="007C6F77"/>
    <w:rsid w:val="007C74C3"/>
    <w:rsid w:val="007C759F"/>
    <w:rsid w:val="007C7B70"/>
    <w:rsid w:val="007C7C57"/>
    <w:rsid w:val="007C7E38"/>
    <w:rsid w:val="007C7FFB"/>
    <w:rsid w:val="007D00F9"/>
    <w:rsid w:val="007D0399"/>
    <w:rsid w:val="007D0DC8"/>
    <w:rsid w:val="007D1299"/>
    <w:rsid w:val="007D1752"/>
    <w:rsid w:val="007D1DC4"/>
    <w:rsid w:val="007D211F"/>
    <w:rsid w:val="007D234F"/>
    <w:rsid w:val="007D23F2"/>
    <w:rsid w:val="007D2BAD"/>
    <w:rsid w:val="007D2FDB"/>
    <w:rsid w:val="007D3279"/>
    <w:rsid w:val="007D37FF"/>
    <w:rsid w:val="007D3A82"/>
    <w:rsid w:val="007D4119"/>
    <w:rsid w:val="007D429C"/>
    <w:rsid w:val="007D4CD2"/>
    <w:rsid w:val="007D4D1C"/>
    <w:rsid w:val="007D5003"/>
    <w:rsid w:val="007D535F"/>
    <w:rsid w:val="007D53F3"/>
    <w:rsid w:val="007D594D"/>
    <w:rsid w:val="007D6010"/>
    <w:rsid w:val="007D6600"/>
    <w:rsid w:val="007D67FB"/>
    <w:rsid w:val="007D69CB"/>
    <w:rsid w:val="007D6AB9"/>
    <w:rsid w:val="007D6DAC"/>
    <w:rsid w:val="007D6E9F"/>
    <w:rsid w:val="007D6F5D"/>
    <w:rsid w:val="007D717D"/>
    <w:rsid w:val="007D7541"/>
    <w:rsid w:val="007D76AD"/>
    <w:rsid w:val="007D7965"/>
    <w:rsid w:val="007D7F49"/>
    <w:rsid w:val="007E02DD"/>
    <w:rsid w:val="007E03AD"/>
    <w:rsid w:val="007E0AFB"/>
    <w:rsid w:val="007E0C5C"/>
    <w:rsid w:val="007E0D0E"/>
    <w:rsid w:val="007E192F"/>
    <w:rsid w:val="007E1BC3"/>
    <w:rsid w:val="007E1D04"/>
    <w:rsid w:val="007E2023"/>
    <w:rsid w:val="007E2394"/>
    <w:rsid w:val="007E25DB"/>
    <w:rsid w:val="007E2913"/>
    <w:rsid w:val="007E3624"/>
    <w:rsid w:val="007E3969"/>
    <w:rsid w:val="007E4361"/>
    <w:rsid w:val="007E468B"/>
    <w:rsid w:val="007E50F4"/>
    <w:rsid w:val="007E518C"/>
    <w:rsid w:val="007E5272"/>
    <w:rsid w:val="007E5444"/>
    <w:rsid w:val="007E626E"/>
    <w:rsid w:val="007E6319"/>
    <w:rsid w:val="007E637D"/>
    <w:rsid w:val="007E74B8"/>
    <w:rsid w:val="007E773E"/>
    <w:rsid w:val="007E797C"/>
    <w:rsid w:val="007E7CA6"/>
    <w:rsid w:val="007E7DC6"/>
    <w:rsid w:val="007F007E"/>
    <w:rsid w:val="007F0212"/>
    <w:rsid w:val="007F0D38"/>
    <w:rsid w:val="007F1019"/>
    <w:rsid w:val="007F1051"/>
    <w:rsid w:val="007F1175"/>
    <w:rsid w:val="007F1227"/>
    <w:rsid w:val="007F1843"/>
    <w:rsid w:val="007F1882"/>
    <w:rsid w:val="007F1B83"/>
    <w:rsid w:val="007F1EA0"/>
    <w:rsid w:val="007F1ED1"/>
    <w:rsid w:val="007F2108"/>
    <w:rsid w:val="007F22CF"/>
    <w:rsid w:val="007F2A45"/>
    <w:rsid w:val="007F2ABF"/>
    <w:rsid w:val="007F2AC8"/>
    <w:rsid w:val="007F301C"/>
    <w:rsid w:val="007F3043"/>
    <w:rsid w:val="007F378A"/>
    <w:rsid w:val="007F3B56"/>
    <w:rsid w:val="007F406A"/>
    <w:rsid w:val="007F4202"/>
    <w:rsid w:val="007F439D"/>
    <w:rsid w:val="007F44D1"/>
    <w:rsid w:val="007F45D4"/>
    <w:rsid w:val="007F4716"/>
    <w:rsid w:val="007F4F15"/>
    <w:rsid w:val="007F4F7A"/>
    <w:rsid w:val="007F5086"/>
    <w:rsid w:val="007F5137"/>
    <w:rsid w:val="007F535D"/>
    <w:rsid w:val="007F5770"/>
    <w:rsid w:val="007F596F"/>
    <w:rsid w:val="007F66C8"/>
    <w:rsid w:val="007F6901"/>
    <w:rsid w:val="007F6F31"/>
    <w:rsid w:val="007F71DE"/>
    <w:rsid w:val="007F7425"/>
    <w:rsid w:val="007F770D"/>
    <w:rsid w:val="007F79B5"/>
    <w:rsid w:val="0080072E"/>
    <w:rsid w:val="00801016"/>
    <w:rsid w:val="0080111B"/>
    <w:rsid w:val="00801179"/>
    <w:rsid w:val="00801380"/>
    <w:rsid w:val="0080144A"/>
    <w:rsid w:val="008017AD"/>
    <w:rsid w:val="00801EA3"/>
    <w:rsid w:val="00801F1C"/>
    <w:rsid w:val="008027C2"/>
    <w:rsid w:val="00802AE9"/>
    <w:rsid w:val="00803566"/>
    <w:rsid w:val="0080361B"/>
    <w:rsid w:val="00803A8D"/>
    <w:rsid w:val="00803D75"/>
    <w:rsid w:val="008045F6"/>
    <w:rsid w:val="0080500F"/>
    <w:rsid w:val="00805023"/>
    <w:rsid w:val="00805172"/>
    <w:rsid w:val="0080526C"/>
    <w:rsid w:val="00805B6F"/>
    <w:rsid w:val="008064AE"/>
    <w:rsid w:val="00806E41"/>
    <w:rsid w:val="00806F9B"/>
    <w:rsid w:val="008075B6"/>
    <w:rsid w:val="00807666"/>
    <w:rsid w:val="00807A26"/>
    <w:rsid w:val="00807D2A"/>
    <w:rsid w:val="008104D8"/>
    <w:rsid w:val="00810678"/>
    <w:rsid w:val="0081090E"/>
    <w:rsid w:val="00810A47"/>
    <w:rsid w:val="00810DF8"/>
    <w:rsid w:val="008114C7"/>
    <w:rsid w:val="00811972"/>
    <w:rsid w:val="00811BB5"/>
    <w:rsid w:val="00812248"/>
    <w:rsid w:val="008123FA"/>
    <w:rsid w:val="00812A1D"/>
    <w:rsid w:val="00812D10"/>
    <w:rsid w:val="00812D28"/>
    <w:rsid w:val="00812D56"/>
    <w:rsid w:val="00813495"/>
    <w:rsid w:val="00813941"/>
    <w:rsid w:val="00813C6B"/>
    <w:rsid w:val="00813E2C"/>
    <w:rsid w:val="00813E39"/>
    <w:rsid w:val="008141AC"/>
    <w:rsid w:val="0081465E"/>
    <w:rsid w:val="008149D6"/>
    <w:rsid w:val="00815052"/>
    <w:rsid w:val="008151B7"/>
    <w:rsid w:val="00815EC3"/>
    <w:rsid w:val="0081618E"/>
    <w:rsid w:val="008161DF"/>
    <w:rsid w:val="0081620D"/>
    <w:rsid w:val="0081665D"/>
    <w:rsid w:val="00816A6E"/>
    <w:rsid w:val="00816BD8"/>
    <w:rsid w:val="00817048"/>
    <w:rsid w:val="008173AA"/>
    <w:rsid w:val="008178B5"/>
    <w:rsid w:val="00817A36"/>
    <w:rsid w:val="00817C71"/>
    <w:rsid w:val="008203BD"/>
    <w:rsid w:val="008204FC"/>
    <w:rsid w:val="008209EC"/>
    <w:rsid w:val="00820E6B"/>
    <w:rsid w:val="00820FAE"/>
    <w:rsid w:val="008210BC"/>
    <w:rsid w:val="008210E0"/>
    <w:rsid w:val="0082152D"/>
    <w:rsid w:val="00821698"/>
    <w:rsid w:val="00821D3F"/>
    <w:rsid w:val="008225D0"/>
    <w:rsid w:val="0082286E"/>
    <w:rsid w:val="00822877"/>
    <w:rsid w:val="008229F6"/>
    <w:rsid w:val="008229FC"/>
    <w:rsid w:val="00822DB8"/>
    <w:rsid w:val="00822FF4"/>
    <w:rsid w:val="008230F7"/>
    <w:rsid w:val="0082324F"/>
    <w:rsid w:val="0082340C"/>
    <w:rsid w:val="00823483"/>
    <w:rsid w:val="008235B3"/>
    <w:rsid w:val="00823B72"/>
    <w:rsid w:val="00824078"/>
    <w:rsid w:val="008240CD"/>
    <w:rsid w:val="008242BA"/>
    <w:rsid w:val="0082458A"/>
    <w:rsid w:val="00824692"/>
    <w:rsid w:val="00824D14"/>
    <w:rsid w:val="00824D47"/>
    <w:rsid w:val="00825535"/>
    <w:rsid w:val="00825C89"/>
    <w:rsid w:val="00825E33"/>
    <w:rsid w:val="008261DD"/>
    <w:rsid w:val="00826484"/>
    <w:rsid w:val="00826ACB"/>
    <w:rsid w:val="00826C29"/>
    <w:rsid w:val="00827612"/>
    <w:rsid w:val="00827666"/>
    <w:rsid w:val="008276B5"/>
    <w:rsid w:val="00827C5C"/>
    <w:rsid w:val="008301F7"/>
    <w:rsid w:val="0083181D"/>
    <w:rsid w:val="00831874"/>
    <w:rsid w:val="008319E8"/>
    <w:rsid w:val="00831AF6"/>
    <w:rsid w:val="00831C59"/>
    <w:rsid w:val="00831D9F"/>
    <w:rsid w:val="00831F31"/>
    <w:rsid w:val="00832894"/>
    <w:rsid w:val="00832939"/>
    <w:rsid w:val="00832989"/>
    <w:rsid w:val="0083312E"/>
    <w:rsid w:val="008332DE"/>
    <w:rsid w:val="00833B4F"/>
    <w:rsid w:val="00833E8C"/>
    <w:rsid w:val="00834276"/>
    <w:rsid w:val="008346A0"/>
    <w:rsid w:val="008347C5"/>
    <w:rsid w:val="0083480E"/>
    <w:rsid w:val="00834C67"/>
    <w:rsid w:val="00834F45"/>
    <w:rsid w:val="008351B1"/>
    <w:rsid w:val="008357B6"/>
    <w:rsid w:val="00835CC5"/>
    <w:rsid w:val="00835DAF"/>
    <w:rsid w:val="00835F18"/>
    <w:rsid w:val="008367FA"/>
    <w:rsid w:val="00837A34"/>
    <w:rsid w:val="00837AEB"/>
    <w:rsid w:val="008400C7"/>
    <w:rsid w:val="008408D7"/>
    <w:rsid w:val="00840DBD"/>
    <w:rsid w:val="00840E0D"/>
    <w:rsid w:val="008413AA"/>
    <w:rsid w:val="00841B1A"/>
    <w:rsid w:val="00841BE4"/>
    <w:rsid w:val="00841D92"/>
    <w:rsid w:val="008420EF"/>
    <w:rsid w:val="00842943"/>
    <w:rsid w:val="00842A66"/>
    <w:rsid w:val="00842AA0"/>
    <w:rsid w:val="00842B01"/>
    <w:rsid w:val="00842E50"/>
    <w:rsid w:val="00842F20"/>
    <w:rsid w:val="00842F8E"/>
    <w:rsid w:val="00842FE5"/>
    <w:rsid w:val="008443DB"/>
    <w:rsid w:val="0084446A"/>
    <w:rsid w:val="00844FFA"/>
    <w:rsid w:val="00845238"/>
    <w:rsid w:val="008459BA"/>
    <w:rsid w:val="00845D06"/>
    <w:rsid w:val="00845F88"/>
    <w:rsid w:val="008461BC"/>
    <w:rsid w:val="0084635A"/>
    <w:rsid w:val="00846672"/>
    <w:rsid w:val="00846971"/>
    <w:rsid w:val="00846CC0"/>
    <w:rsid w:val="00846F2B"/>
    <w:rsid w:val="00846F9F"/>
    <w:rsid w:val="0084706C"/>
    <w:rsid w:val="00847106"/>
    <w:rsid w:val="008472B7"/>
    <w:rsid w:val="0084737F"/>
    <w:rsid w:val="00847BBD"/>
    <w:rsid w:val="00847E39"/>
    <w:rsid w:val="0085038F"/>
    <w:rsid w:val="0085098D"/>
    <w:rsid w:val="00850FDA"/>
    <w:rsid w:val="008516A7"/>
    <w:rsid w:val="008517A2"/>
    <w:rsid w:val="008517CD"/>
    <w:rsid w:val="008519F6"/>
    <w:rsid w:val="00851A45"/>
    <w:rsid w:val="00851E85"/>
    <w:rsid w:val="008528EC"/>
    <w:rsid w:val="00852B75"/>
    <w:rsid w:val="00852C2D"/>
    <w:rsid w:val="00852E68"/>
    <w:rsid w:val="00853492"/>
    <w:rsid w:val="00853515"/>
    <w:rsid w:val="00853A38"/>
    <w:rsid w:val="00853B5B"/>
    <w:rsid w:val="008542B1"/>
    <w:rsid w:val="00854A43"/>
    <w:rsid w:val="00855C6E"/>
    <w:rsid w:val="00855D66"/>
    <w:rsid w:val="0085642E"/>
    <w:rsid w:val="0085692E"/>
    <w:rsid w:val="00856ACD"/>
    <w:rsid w:val="00856D54"/>
    <w:rsid w:val="008576B5"/>
    <w:rsid w:val="00857EE0"/>
    <w:rsid w:val="008605F9"/>
    <w:rsid w:val="00860C37"/>
    <w:rsid w:val="00860CDF"/>
    <w:rsid w:val="00860D89"/>
    <w:rsid w:val="008611B0"/>
    <w:rsid w:val="00861387"/>
    <w:rsid w:val="008613A0"/>
    <w:rsid w:val="00861C5F"/>
    <w:rsid w:val="00861D73"/>
    <w:rsid w:val="00861ED3"/>
    <w:rsid w:val="00862131"/>
    <w:rsid w:val="00862186"/>
    <w:rsid w:val="00862189"/>
    <w:rsid w:val="00862648"/>
    <w:rsid w:val="008626CC"/>
    <w:rsid w:val="00862806"/>
    <w:rsid w:val="00862F6B"/>
    <w:rsid w:val="0086314B"/>
    <w:rsid w:val="00863397"/>
    <w:rsid w:val="00863B2E"/>
    <w:rsid w:val="0086451B"/>
    <w:rsid w:val="0086456D"/>
    <w:rsid w:val="00864631"/>
    <w:rsid w:val="008647BA"/>
    <w:rsid w:val="0086482D"/>
    <w:rsid w:val="00865036"/>
    <w:rsid w:val="008651EC"/>
    <w:rsid w:val="00865512"/>
    <w:rsid w:val="00865536"/>
    <w:rsid w:val="00865697"/>
    <w:rsid w:val="00865B7E"/>
    <w:rsid w:val="00865C65"/>
    <w:rsid w:val="0086637E"/>
    <w:rsid w:val="00866A1E"/>
    <w:rsid w:val="00867390"/>
    <w:rsid w:val="00867855"/>
    <w:rsid w:val="00867A36"/>
    <w:rsid w:val="00867AAF"/>
    <w:rsid w:val="00867FC9"/>
    <w:rsid w:val="0087041B"/>
    <w:rsid w:val="008707AF"/>
    <w:rsid w:val="008708BB"/>
    <w:rsid w:val="00870A8F"/>
    <w:rsid w:val="00871C17"/>
    <w:rsid w:val="00872A4D"/>
    <w:rsid w:val="00872B94"/>
    <w:rsid w:val="00872D28"/>
    <w:rsid w:val="0087392F"/>
    <w:rsid w:val="0087395B"/>
    <w:rsid w:val="00873DEB"/>
    <w:rsid w:val="00873F2D"/>
    <w:rsid w:val="00874337"/>
    <w:rsid w:val="008748DE"/>
    <w:rsid w:val="00874CA0"/>
    <w:rsid w:val="00874E42"/>
    <w:rsid w:val="00874FD2"/>
    <w:rsid w:val="008751E0"/>
    <w:rsid w:val="0087532C"/>
    <w:rsid w:val="0087550E"/>
    <w:rsid w:val="008757B4"/>
    <w:rsid w:val="008759F7"/>
    <w:rsid w:val="00875FEC"/>
    <w:rsid w:val="0087669D"/>
    <w:rsid w:val="00876B22"/>
    <w:rsid w:val="00876C22"/>
    <w:rsid w:val="00876E4A"/>
    <w:rsid w:val="00877214"/>
    <w:rsid w:val="008778B4"/>
    <w:rsid w:val="00880010"/>
    <w:rsid w:val="008809E1"/>
    <w:rsid w:val="0088112C"/>
    <w:rsid w:val="008813F2"/>
    <w:rsid w:val="00881EE2"/>
    <w:rsid w:val="0088266A"/>
    <w:rsid w:val="00882798"/>
    <w:rsid w:val="008829AA"/>
    <w:rsid w:val="00882CA7"/>
    <w:rsid w:val="00882DD4"/>
    <w:rsid w:val="008831AD"/>
    <w:rsid w:val="008835F0"/>
    <w:rsid w:val="0088375B"/>
    <w:rsid w:val="008838C4"/>
    <w:rsid w:val="00883F41"/>
    <w:rsid w:val="00884347"/>
    <w:rsid w:val="00884B25"/>
    <w:rsid w:val="00884CFD"/>
    <w:rsid w:val="00884D05"/>
    <w:rsid w:val="0088529A"/>
    <w:rsid w:val="00885896"/>
    <w:rsid w:val="00885959"/>
    <w:rsid w:val="00885B91"/>
    <w:rsid w:val="008860FB"/>
    <w:rsid w:val="0088640E"/>
    <w:rsid w:val="008864BF"/>
    <w:rsid w:val="00886CDC"/>
    <w:rsid w:val="008872E9"/>
    <w:rsid w:val="00887BBB"/>
    <w:rsid w:val="008900E9"/>
    <w:rsid w:val="008904AC"/>
    <w:rsid w:val="00890C30"/>
    <w:rsid w:val="0089108B"/>
    <w:rsid w:val="00891527"/>
    <w:rsid w:val="00891624"/>
    <w:rsid w:val="00891685"/>
    <w:rsid w:val="008918FE"/>
    <w:rsid w:val="00891B60"/>
    <w:rsid w:val="00891C20"/>
    <w:rsid w:val="00891D49"/>
    <w:rsid w:val="00891E85"/>
    <w:rsid w:val="00892410"/>
    <w:rsid w:val="0089276C"/>
    <w:rsid w:val="00892C71"/>
    <w:rsid w:val="00892D81"/>
    <w:rsid w:val="00892DC0"/>
    <w:rsid w:val="008930B3"/>
    <w:rsid w:val="00893568"/>
    <w:rsid w:val="00893ADB"/>
    <w:rsid w:val="00893C37"/>
    <w:rsid w:val="00893F81"/>
    <w:rsid w:val="008941D3"/>
    <w:rsid w:val="008944CE"/>
    <w:rsid w:val="00894A70"/>
    <w:rsid w:val="0089552F"/>
    <w:rsid w:val="00895803"/>
    <w:rsid w:val="00895D39"/>
    <w:rsid w:val="0089629B"/>
    <w:rsid w:val="00896413"/>
    <w:rsid w:val="0089681B"/>
    <w:rsid w:val="00897156"/>
    <w:rsid w:val="008978DA"/>
    <w:rsid w:val="00897AFC"/>
    <w:rsid w:val="00897E3A"/>
    <w:rsid w:val="008A102E"/>
    <w:rsid w:val="008A12EF"/>
    <w:rsid w:val="008A185C"/>
    <w:rsid w:val="008A229A"/>
    <w:rsid w:val="008A24E5"/>
    <w:rsid w:val="008A2A62"/>
    <w:rsid w:val="008A2A82"/>
    <w:rsid w:val="008A2B14"/>
    <w:rsid w:val="008A2CA9"/>
    <w:rsid w:val="008A2D77"/>
    <w:rsid w:val="008A2DCE"/>
    <w:rsid w:val="008A2E8E"/>
    <w:rsid w:val="008A3540"/>
    <w:rsid w:val="008A3586"/>
    <w:rsid w:val="008A39A5"/>
    <w:rsid w:val="008A3A28"/>
    <w:rsid w:val="008A3CC1"/>
    <w:rsid w:val="008A43BC"/>
    <w:rsid w:val="008A485E"/>
    <w:rsid w:val="008A49ED"/>
    <w:rsid w:val="008A4CBD"/>
    <w:rsid w:val="008A4FE6"/>
    <w:rsid w:val="008A519B"/>
    <w:rsid w:val="008A53E7"/>
    <w:rsid w:val="008A5BE0"/>
    <w:rsid w:val="008A629E"/>
    <w:rsid w:val="008A67B3"/>
    <w:rsid w:val="008A6BED"/>
    <w:rsid w:val="008A6F1A"/>
    <w:rsid w:val="008A723A"/>
    <w:rsid w:val="008A7DEC"/>
    <w:rsid w:val="008B0611"/>
    <w:rsid w:val="008B111C"/>
    <w:rsid w:val="008B13EC"/>
    <w:rsid w:val="008B17B4"/>
    <w:rsid w:val="008B292C"/>
    <w:rsid w:val="008B29AA"/>
    <w:rsid w:val="008B3119"/>
    <w:rsid w:val="008B333D"/>
    <w:rsid w:val="008B3AE4"/>
    <w:rsid w:val="008B3B3F"/>
    <w:rsid w:val="008B47FD"/>
    <w:rsid w:val="008B4DFF"/>
    <w:rsid w:val="008B4F53"/>
    <w:rsid w:val="008B5363"/>
    <w:rsid w:val="008B5467"/>
    <w:rsid w:val="008B5828"/>
    <w:rsid w:val="008B59C1"/>
    <w:rsid w:val="008B5C4F"/>
    <w:rsid w:val="008B65D1"/>
    <w:rsid w:val="008B694F"/>
    <w:rsid w:val="008B6A88"/>
    <w:rsid w:val="008B71B1"/>
    <w:rsid w:val="008B765B"/>
    <w:rsid w:val="008B7EFF"/>
    <w:rsid w:val="008C00A0"/>
    <w:rsid w:val="008C086A"/>
    <w:rsid w:val="008C0974"/>
    <w:rsid w:val="008C09D2"/>
    <w:rsid w:val="008C0CDA"/>
    <w:rsid w:val="008C10DE"/>
    <w:rsid w:val="008C1573"/>
    <w:rsid w:val="008C162F"/>
    <w:rsid w:val="008C1735"/>
    <w:rsid w:val="008C186C"/>
    <w:rsid w:val="008C2366"/>
    <w:rsid w:val="008C266A"/>
    <w:rsid w:val="008C2F44"/>
    <w:rsid w:val="008C3440"/>
    <w:rsid w:val="008C3835"/>
    <w:rsid w:val="008C3F0B"/>
    <w:rsid w:val="008C497F"/>
    <w:rsid w:val="008C5544"/>
    <w:rsid w:val="008C5619"/>
    <w:rsid w:val="008C5695"/>
    <w:rsid w:val="008C58EA"/>
    <w:rsid w:val="008C5BEC"/>
    <w:rsid w:val="008C5E03"/>
    <w:rsid w:val="008C5F4C"/>
    <w:rsid w:val="008C6279"/>
    <w:rsid w:val="008C6372"/>
    <w:rsid w:val="008C65DF"/>
    <w:rsid w:val="008C6849"/>
    <w:rsid w:val="008C6AD3"/>
    <w:rsid w:val="008C716A"/>
    <w:rsid w:val="008C74CA"/>
    <w:rsid w:val="008C750C"/>
    <w:rsid w:val="008C7864"/>
    <w:rsid w:val="008D0051"/>
    <w:rsid w:val="008D0472"/>
    <w:rsid w:val="008D0475"/>
    <w:rsid w:val="008D0AB6"/>
    <w:rsid w:val="008D0F29"/>
    <w:rsid w:val="008D0F2E"/>
    <w:rsid w:val="008D0F65"/>
    <w:rsid w:val="008D0FD9"/>
    <w:rsid w:val="008D1295"/>
    <w:rsid w:val="008D1DE6"/>
    <w:rsid w:val="008D1F6C"/>
    <w:rsid w:val="008D2011"/>
    <w:rsid w:val="008D2568"/>
    <w:rsid w:val="008D28B6"/>
    <w:rsid w:val="008D2C30"/>
    <w:rsid w:val="008D3435"/>
    <w:rsid w:val="008D3601"/>
    <w:rsid w:val="008D38E4"/>
    <w:rsid w:val="008D4400"/>
    <w:rsid w:val="008D4B11"/>
    <w:rsid w:val="008D4FF4"/>
    <w:rsid w:val="008D5C12"/>
    <w:rsid w:val="008D5C36"/>
    <w:rsid w:val="008D62EE"/>
    <w:rsid w:val="008D66A8"/>
    <w:rsid w:val="008D6950"/>
    <w:rsid w:val="008D6B2F"/>
    <w:rsid w:val="008D6BA3"/>
    <w:rsid w:val="008D6CCF"/>
    <w:rsid w:val="008D746B"/>
    <w:rsid w:val="008D76C7"/>
    <w:rsid w:val="008E031A"/>
    <w:rsid w:val="008E039E"/>
    <w:rsid w:val="008E0644"/>
    <w:rsid w:val="008E0A71"/>
    <w:rsid w:val="008E0BBE"/>
    <w:rsid w:val="008E0E1B"/>
    <w:rsid w:val="008E10CB"/>
    <w:rsid w:val="008E1105"/>
    <w:rsid w:val="008E175F"/>
    <w:rsid w:val="008E18AF"/>
    <w:rsid w:val="008E1E5D"/>
    <w:rsid w:val="008E1F58"/>
    <w:rsid w:val="008E20F4"/>
    <w:rsid w:val="008E21B7"/>
    <w:rsid w:val="008E21CD"/>
    <w:rsid w:val="008E21E1"/>
    <w:rsid w:val="008E2391"/>
    <w:rsid w:val="008E2D11"/>
    <w:rsid w:val="008E3458"/>
    <w:rsid w:val="008E36B3"/>
    <w:rsid w:val="008E37AF"/>
    <w:rsid w:val="008E3C84"/>
    <w:rsid w:val="008E409B"/>
    <w:rsid w:val="008E41D9"/>
    <w:rsid w:val="008E420B"/>
    <w:rsid w:val="008E4A8A"/>
    <w:rsid w:val="008E4BC8"/>
    <w:rsid w:val="008E4C96"/>
    <w:rsid w:val="008E4D86"/>
    <w:rsid w:val="008E510E"/>
    <w:rsid w:val="008E5567"/>
    <w:rsid w:val="008E59C3"/>
    <w:rsid w:val="008E5A49"/>
    <w:rsid w:val="008E5DEB"/>
    <w:rsid w:val="008E607A"/>
    <w:rsid w:val="008E66DF"/>
    <w:rsid w:val="008E6D34"/>
    <w:rsid w:val="008E7432"/>
    <w:rsid w:val="008E7445"/>
    <w:rsid w:val="008E7479"/>
    <w:rsid w:val="008E7B85"/>
    <w:rsid w:val="008E7CEF"/>
    <w:rsid w:val="008E7EF2"/>
    <w:rsid w:val="008E7FB3"/>
    <w:rsid w:val="008E7FD7"/>
    <w:rsid w:val="008F022B"/>
    <w:rsid w:val="008F03FB"/>
    <w:rsid w:val="008F065E"/>
    <w:rsid w:val="008F0DE0"/>
    <w:rsid w:val="008F11ED"/>
    <w:rsid w:val="008F124D"/>
    <w:rsid w:val="008F1378"/>
    <w:rsid w:val="008F19F6"/>
    <w:rsid w:val="008F1DB9"/>
    <w:rsid w:val="008F2CA4"/>
    <w:rsid w:val="008F2D6A"/>
    <w:rsid w:val="008F2DBC"/>
    <w:rsid w:val="008F30A3"/>
    <w:rsid w:val="008F354A"/>
    <w:rsid w:val="008F4660"/>
    <w:rsid w:val="008F47C6"/>
    <w:rsid w:val="008F49AE"/>
    <w:rsid w:val="008F5078"/>
    <w:rsid w:val="008F5628"/>
    <w:rsid w:val="008F5749"/>
    <w:rsid w:val="008F59DA"/>
    <w:rsid w:val="008F5BD8"/>
    <w:rsid w:val="008F5E52"/>
    <w:rsid w:val="008F6274"/>
    <w:rsid w:val="008F6973"/>
    <w:rsid w:val="008F7502"/>
    <w:rsid w:val="008F762F"/>
    <w:rsid w:val="008F792D"/>
    <w:rsid w:val="008F7F18"/>
    <w:rsid w:val="008F7FB0"/>
    <w:rsid w:val="00900184"/>
    <w:rsid w:val="0090043B"/>
    <w:rsid w:val="00900AB3"/>
    <w:rsid w:val="00901090"/>
    <w:rsid w:val="009010BF"/>
    <w:rsid w:val="0090134A"/>
    <w:rsid w:val="0090146D"/>
    <w:rsid w:val="00901492"/>
    <w:rsid w:val="00901C8D"/>
    <w:rsid w:val="00901EE8"/>
    <w:rsid w:val="009027B4"/>
    <w:rsid w:val="00902896"/>
    <w:rsid w:val="009028B2"/>
    <w:rsid w:val="00902C30"/>
    <w:rsid w:val="00902C3B"/>
    <w:rsid w:val="00902E19"/>
    <w:rsid w:val="00902EB8"/>
    <w:rsid w:val="00903394"/>
    <w:rsid w:val="00903854"/>
    <w:rsid w:val="0090411A"/>
    <w:rsid w:val="00904150"/>
    <w:rsid w:val="009044AC"/>
    <w:rsid w:val="009046D1"/>
    <w:rsid w:val="00904AB4"/>
    <w:rsid w:val="00904D10"/>
    <w:rsid w:val="0090546C"/>
    <w:rsid w:val="00905B91"/>
    <w:rsid w:val="00905C92"/>
    <w:rsid w:val="0090602E"/>
    <w:rsid w:val="009060E0"/>
    <w:rsid w:val="00906475"/>
    <w:rsid w:val="00906906"/>
    <w:rsid w:val="00907145"/>
    <w:rsid w:val="0090756A"/>
    <w:rsid w:val="00907A3D"/>
    <w:rsid w:val="00907E0F"/>
    <w:rsid w:val="00907E59"/>
    <w:rsid w:val="00907FEA"/>
    <w:rsid w:val="00910021"/>
    <w:rsid w:val="0091017E"/>
    <w:rsid w:val="009108C4"/>
    <w:rsid w:val="00910B0A"/>
    <w:rsid w:val="0091119B"/>
    <w:rsid w:val="009114C8"/>
    <w:rsid w:val="00911808"/>
    <w:rsid w:val="00911ABF"/>
    <w:rsid w:val="00911B56"/>
    <w:rsid w:val="00911CC8"/>
    <w:rsid w:val="00911D6B"/>
    <w:rsid w:val="009121DD"/>
    <w:rsid w:val="009123E7"/>
    <w:rsid w:val="0091298B"/>
    <w:rsid w:val="00912C99"/>
    <w:rsid w:val="0091489C"/>
    <w:rsid w:val="00914E55"/>
    <w:rsid w:val="00914F06"/>
    <w:rsid w:val="00914F78"/>
    <w:rsid w:val="00915175"/>
    <w:rsid w:val="009151B9"/>
    <w:rsid w:val="00915413"/>
    <w:rsid w:val="009159D1"/>
    <w:rsid w:val="00915A31"/>
    <w:rsid w:val="00915CB5"/>
    <w:rsid w:val="0091617D"/>
    <w:rsid w:val="009164A2"/>
    <w:rsid w:val="00916794"/>
    <w:rsid w:val="00916B69"/>
    <w:rsid w:val="00916FC5"/>
    <w:rsid w:val="009174A1"/>
    <w:rsid w:val="00917AE1"/>
    <w:rsid w:val="00917C21"/>
    <w:rsid w:val="0092019C"/>
    <w:rsid w:val="009205F4"/>
    <w:rsid w:val="00920737"/>
    <w:rsid w:val="00921374"/>
    <w:rsid w:val="00921681"/>
    <w:rsid w:val="00921813"/>
    <w:rsid w:val="00921B49"/>
    <w:rsid w:val="00922269"/>
    <w:rsid w:val="00922395"/>
    <w:rsid w:val="009223D6"/>
    <w:rsid w:val="009224B5"/>
    <w:rsid w:val="0092256B"/>
    <w:rsid w:val="0092257F"/>
    <w:rsid w:val="00922606"/>
    <w:rsid w:val="00922693"/>
    <w:rsid w:val="00922C14"/>
    <w:rsid w:val="009239F7"/>
    <w:rsid w:val="00923A2F"/>
    <w:rsid w:val="00923AB0"/>
    <w:rsid w:val="00923BE2"/>
    <w:rsid w:val="00924402"/>
    <w:rsid w:val="0092447B"/>
    <w:rsid w:val="009247C0"/>
    <w:rsid w:val="00924A59"/>
    <w:rsid w:val="00924F72"/>
    <w:rsid w:val="00924F8A"/>
    <w:rsid w:val="00925068"/>
    <w:rsid w:val="00925077"/>
    <w:rsid w:val="00925106"/>
    <w:rsid w:val="00925CFB"/>
    <w:rsid w:val="00925D0B"/>
    <w:rsid w:val="00925E70"/>
    <w:rsid w:val="00925F24"/>
    <w:rsid w:val="009262F7"/>
    <w:rsid w:val="0092650E"/>
    <w:rsid w:val="00926E9F"/>
    <w:rsid w:val="009270F4"/>
    <w:rsid w:val="00927458"/>
    <w:rsid w:val="00927BD9"/>
    <w:rsid w:val="00927D4D"/>
    <w:rsid w:val="00927D86"/>
    <w:rsid w:val="00930425"/>
    <w:rsid w:val="00930437"/>
    <w:rsid w:val="00930694"/>
    <w:rsid w:val="009306AE"/>
    <w:rsid w:val="00930A31"/>
    <w:rsid w:val="00931E77"/>
    <w:rsid w:val="00931EFA"/>
    <w:rsid w:val="009341C3"/>
    <w:rsid w:val="009345FF"/>
    <w:rsid w:val="009346BE"/>
    <w:rsid w:val="00934A6B"/>
    <w:rsid w:val="00935766"/>
    <w:rsid w:val="009362F0"/>
    <w:rsid w:val="00936317"/>
    <w:rsid w:val="0093643C"/>
    <w:rsid w:val="009369AE"/>
    <w:rsid w:val="0093714C"/>
    <w:rsid w:val="0093782C"/>
    <w:rsid w:val="00937870"/>
    <w:rsid w:val="00937D26"/>
    <w:rsid w:val="00937D93"/>
    <w:rsid w:val="00940259"/>
    <w:rsid w:val="00940284"/>
    <w:rsid w:val="009409BD"/>
    <w:rsid w:val="00940ABF"/>
    <w:rsid w:val="00940EC3"/>
    <w:rsid w:val="00940ECE"/>
    <w:rsid w:val="009412DD"/>
    <w:rsid w:val="0094163F"/>
    <w:rsid w:val="00941B38"/>
    <w:rsid w:val="00941BAA"/>
    <w:rsid w:val="00941CB5"/>
    <w:rsid w:val="00941E39"/>
    <w:rsid w:val="00941F92"/>
    <w:rsid w:val="009428FD"/>
    <w:rsid w:val="00943202"/>
    <w:rsid w:val="00943441"/>
    <w:rsid w:val="00943B22"/>
    <w:rsid w:val="00943C0A"/>
    <w:rsid w:val="00943C90"/>
    <w:rsid w:val="00944218"/>
    <w:rsid w:val="009445DC"/>
    <w:rsid w:val="009446FC"/>
    <w:rsid w:val="009448A9"/>
    <w:rsid w:val="00944F28"/>
    <w:rsid w:val="0094531F"/>
    <w:rsid w:val="00945674"/>
    <w:rsid w:val="009456E2"/>
    <w:rsid w:val="00945A08"/>
    <w:rsid w:val="00945AD7"/>
    <w:rsid w:val="00945BCB"/>
    <w:rsid w:val="009461A6"/>
    <w:rsid w:val="009466BF"/>
    <w:rsid w:val="009467E0"/>
    <w:rsid w:val="009467F1"/>
    <w:rsid w:val="00946E81"/>
    <w:rsid w:val="009472C6"/>
    <w:rsid w:val="009479BB"/>
    <w:rsid w:val="00947A07"/>
    <w:rsid w:val="00947FB4"/>
    <w:rsid w:val="009503F9"/>
    <w:rsid w:val="009504CF"/>
    <w:rsid w:val="00950570"/>
    <w:rsid w:val="00950DAE"/>
    <w:rsid w:val="0095147E"/>
    <w:rsid w:val="00951A38"/>
    <w:rsid w:val="00951C03"/>
    <w:rsid w:val="00951DB8"/>
    <w:rsid w:val="00951E79"/>
    <w:rsid w:val="009524D0"/>
    <w:rsid w:val="009524E7"/>
    <w:rsid w:val="00952789"/>
    <w:rsid w:val="00952B8C"/>
    <w:rsid w:val="00952BC8"/>
    <w:rsid w:val="00952ED1"/>
    <w:rsid w:val="00952ED8"/>
    <w:rsid w:val="00953834"/>
    <w:rsid w:val="00953863"/>
    <w:rsid w:val="00953908"/>
    <w:rsid w:val="00953C9A"/>
    <w:rsid w:val="009541CE"/>
    <w:rsid w:val="0095454B"/>
    <w:rsid w:val="00954831"/>
    <w:rsid w:val="0095539D"/>
    <w:rsid w:val="00955863"/>
    <w:rsid w:val="00955D91"/>
    <w:rsid w:val="00955DE1"/>
    <w:rsid w:val="009567C0"/>
    <w:rsid w:val="00956B78"/>
    <w:rsid w:val="00956D95"/>
    <w:rsid w:val="00956DBF"/>
    <w:rsid w:val="009573B8"/>
    <w:rsid w:val="009576CD"/>
    <w:rsid w:val="00957C63"/>
    <w:rsid w:val="00957C86"/>
    <w:rsid w:val="00960060"/>
    <w:rsid w:val="00960310"/>
    <w:rsid w:val="00960598"/>
    <w:rsid w:val="009607B6"/>
    <w:rsid w:val="00960A55"/>
    <w:rsid w:val="009610DB"/>
    <w:rsid w:val="00961381"/>
    <w:rsid w:val="0096177D"/>
    <w:rsid w:val="009617E3"/>
    <w:rsid w:val="0096220C"/>
    <w:rsid w:val="00962252"/>
    <w:rsid w:val="00962B08"/>
    <w:rsid w:val="00963046"/>
    <w:rsid w:val="0096320A"/>
    <w:rsid w:val="00963241"/>
    <w:rsid w:val="00963378"/>
    <w:rsid w:val="00964777"/>
    <w:rsid w:val="00964A1A"/>
    <w:rsid w:val="00964CCE"/>
    <w:rsid w:val="00964F96"/>
    <w:rsid w:val="009651DE"/>
    <w:rsid w:val="00965E20"/>
    <w:rsid w:val="00965FDF"/>
    <w:rsid w:val="00966A26"/>
    <w:rsid w:val="009677B8"/>
    <w:rsid w:val="009677C7"/>
    <w:rsid w:val="00970338"/>
    <w:rsid w:val="00970742"/>
    <w:rsid w:val="00970B20"/>
    <w:rsid w:val="009711C5"/>
    <w:rsid w:val="009714E1"/>
    <w:rsid w:val="009715F2"/>
    <w:rsid w:val="00971727"/>
    <w:rsid w:val="00971B29"/>
    <w:rsid w:val="00971F49"/>
    <w:rsid w:val="00972291"/>
    <w:rsid w:val="009725D6"/>
    <w:rsid w:val="00972889"/>
    <w:rsid w:val="00972C26"/>
    <w:rsid w:val="00973669"/>
    <w:rsid w:val="00973B33"/>
    <w:rsid w:val="00974403"/>
    <w:rsid w:val="00974787"/>
    <w:rsid w:val="009748C4"/>
    <w:rsid w:val="00974B4D"/>
    <w:rsid w:val="0097502B"/>
    <w:rsid w:val="0097544F"/>
    <w:rsid w:val="0097558E"/>
    <w:rsid w:val="00975B14"/>
    <w:rsid w:val="00976055"/>
    <w:rsid w:val="009764C2"/>
    <w:rsid w:val="009766BF"/>
    <w:rsid w:val="009768B5"/>
    <w:rsid w:val="00976E02"/>
    <w:rsid w:val="00977492"/>
    <w:rsid w:val="009775FE"/>
    <w:rsid w:val="00977A01"/>
    <w:rsid w:val="00977EDF"/>
    <w:rsid w:val="00977EE2"/>
    <w:rsid w:val="009802D7"/>
    <w:rsid w:val="00980829"/>
    <w:rsid w:val="00981C86"/>
    <w:rsid w:val="00981D39"/>
    <w:rsid w:val="00982B70"/>
    <w:rsid w:val="00982BB4"/>
    <w:rsid w:val="00982C69"/>
    <w:rsid w:val="00982D1D"/>
    <w:rsid w:val="00982D53"/>
    <w:rsid w:val="00982D89"/>
    <w:rsid w:val="00983499"/>
    <w:rsid w:val="00983D90"/>
    <w:rsid w:val="00984A59"/>
    <w:rsid w:val="00984BBC"/>
    <w:rsid w:val="00984FD5"/>
    <w:rsid w:val="009858AA"/>
    <w:rsid w:val="00985AE8"/>
    <w:rsid w:val="0098634D"/>
    <w:rsid w:val="009874E1"/>
    <w:rsid w:val="00987DFC"/>
    <w:rsid w:val="0099006A"/>
    <w:rsid w:val="009901F7"/>
    <w:rsid w:val="00990A32"/>
    <w:rsid w:val="00990C08"/>
    <w:rsid w:val="00991243"/>
    <w:rsid w:val="0099151D"/>
    <w:rsid w:val="0099171B"/>
    <w:rsid w:val="00991864"/>
    <w:rsid w:val="00991933"/>
    <w:rsid w:val="00991A6B"/>
    <w:rsid w:val="00991B47"/>
    <w:rsid w:val="00991DD0"/>
    <w:rsid w:val="00991ECC"/>
    <w:rsid w:val="00992952"/>
    <w:rsid w:val="00993119"/>
    <w:rsid w:val="00993182"/>
    <w:rsid w:val="009941BF"/>
    <w:rsid w:val="009949E4"/>
    <w:rsid w:val="00994C02"/>
    <w:rsid w:val="00994EDB"/>
    <w:rsid w:val="00994FEB"/>
    <w:rsid w:val="0099513D"/>
    <w:rsid w:val="009954B4"/>
    <w:rsid w:val="00995D92"/>
    <w:rsid w:val="00995E52"/>
    <w:rsid w:val="00995F82"/>
    <w:rsid w:val="00995FD7"/>
    <w:rsid w:val="00996200"/>
    <w:rsid w:val="00996678"/>
    <w:rsid w:val="00996DA2"/>
    <w:rsid w:val="00996F93"/>
    <w:rsid w:val="00996FE3"/>
    <w:rsid w:val="00997479"/>
    <w:rsid w:val="009A0211"/>
    <w:rsid w:val="009A1503"/>
    <w:rsid w:val="009A18BF"/>
    <w:rsid w:val="009A1A0B"/>
    <w:rsid w:val="009A1B04"/>
    <w:rsid w:val="009A1C22"/>
    <w:rsid w:val="009A2243"/>
    <w:rsid w:val="009A22D3"/>
    <w:rsid w:val="009A2F13"/>
    <w:rsid w:val="009A3509"/>
    <w:rsid w:val="009A3916"/>
    <w:rsid w:val="009A3A13"/>
    <w:rsid w:val="009A42AE"/>
    <w:rsid w:val="009A4555"/>
    <w:rsid w:val="009A4909"/>
    <w:rsid w:val="009A4EA9"/>
    <w:rsid w:val="009A5040"/>
    <w:rsid w:val="009A5233"/>
    <w:rsid w:val="009A52BA"/>
    <w:rsid w:val="009A557A"/>
    <w:rsid w:val="009A5584"/>
    <w:rsid w:val="009A55CF"/>
    <w:rsid w:val="009A5672"/>
    <w:rsid w:val="009A5786"/>
    <w:rsid w:val="009A596C"/>
    <w:rsid w:val="009A5D10"/>
    <w:rsid w:val="009A6023"/>
    <w:rsid w:val="009A60C4"/>
    <w:rsid w:val="009A611D"/>
    <w:rsid w:val="009A61F9"/>
    <w:rsid w:val="009A670C"/>
    <w:rsid w:val="009A67C3"/>
    <w:rsid w:val="009A67D0"/>
    <w:rsid w:val="009A6A92"/>
    <w:rsid w:val="009A6B97"/>
    <w:rsid w:val="009A6C64"/>
    <w:rsid w:val="009A7731"/>
    <w:rsid w:val="009A7748"/>
    <w:rsid w:val="009A7860"/>
    <w:rsid w:val="009A78F9"/>
    <w:rsid w:val="009A7995"/>
    <w:rsid w:val="009B043C"/>
    <w:rsid w:val="009B073E"/>
    <w:rsid w:val="009B0ACA"/>
    <w:rsid w:val="009B0D21"/>
    <w:rsid w:val="009B11E5"/>
    <w:rsid w:val="009B169C"/>
    <w:rsid w:val="009B1D4D"/>
    <w:rsid w:val="009B2471"/>
    <w:rsid w:val="009B24A6"/>
    <w:rsid w:val="009B2BD8"/>
    <w:rsid w:val="009B3058"/>
    <w:rsid w:val="009B3399"/>
    <w:rsid w:val="009B3910"/>
    <w:rsid w:val="009B3EC7"/>
    <w:rsid w:val="009B474D"/>
    <w:rsid w:val="009B49F6"/>
    <w:rsid w:val="009B51DD"/>
    <w:rsid w:val="009B56C6"/>
    <w:rsid w:val="009B5C5A"/>
    <w:rsid w:val="009B5D5D"/>
    <w:rsid w:val="009B5EC9"/>
    <w:rsid w:val="009B6026"/>
    <w:rsid w:val="009B6084"/>
    <w:rsid w:val="009B63C8"/>
    <w:rsid w:val="009B67B2"/>
    <w:rsid w:val="009B68AF"/>
    <w:rsid w:val="009B6A14"/>
    <w:rsid w:val="009B6AFA"/>
    <w:rsid w:val="009B7098"/>
    <w:rsid w:val="009B764C"/>
    <w:rsid w:val="009B7777"/>
    <w:rsid w:val="009B7C63"/>
    <w:rsid w:val="009C0195"/>
    <w:rsid w:val="009C03C0"/>
    <w:rsid w:val="009C0430"/>
    <w:rsid w:val="009C0907"/>
    <w:rsid w:val="009C0A72"/>
    <w:rsid w:val="009C0A91"/>
    <w:rsid w:val="009C0CC1"/>
    <w:rsid w:val="009C0FEF"/>
    <w:rsid w:val="009C1089"/>
    <w:rsid w:val="009C16E5"/>
    <w:rsid w:val="009C1CBC"/>
    <w:rsid w:val="009C1F5F"/>
    <w:rsid w:val="009C2147"/>
    <w:rsid w:val="009C2393"/>
    <w:rsid w:val="009C2C6E"/>
    <w:rsid w:val="009C2DB0"/>
    <w:rsid w:val="009C3BAA"/>
    <w:rsid w:val="009C3E10"/>
    <w:rsid w:val="009C3E96"/>
    <w:rsid w:val="009C4AD8"/>
    <w:rsid w:val="009C4CAD"/>
    <w:rsid w:val="009C543E"/>
    <w:rsid w:val="009C555C"/>
    <w:rsid w:val="009C5DB1"/>
    <w:rsid w:val="009C61AE"/>
    <w:rsid w:val="009C62D6"/>
    <w:rsid w:val="009C633D"/>
    <w:rsid w:val="009C63E1"/>
    <w:rsid w:val="009C68E5"/>
    <w:rsid w:val="009C6A26"/>
    <w:rsid w:val="009C70F8"/>
    <w:rsid w:val="009C7318"/>
    <w:rsid w:val="009C7359"/>
    <w:rsid w:val="009C7632"/>
    <w:rsid w:val="009C7767"/>
    <w:rsid w:val="009C7DAE"/>
    <w:rsid w:val="009D0486"/>
    <w:rsid w:val="009D057C"/>
    <w:rsid w:val="009D1212"/>
    <w:rsid w:val="009D12C2"/>
    <w:rsid w:val="009D148E"/>
    <w:rsid w:val="009D1C69"/>
    <w:rsid w:val="009D1E5D"/>
    <w:rsid w:val="009D20CB"/>
    <w:rsid w:val="009D2219"/>
    <w:rsid w:val="009D22AC"/>
    <w:rsid w:val="009D2348"/>
    <w:rsid w:val="009D2564"/>
    <w:rsid w:val="009D2A12"/>
    <w:rsid w:val="009D2D25"/>
    <w:rsid w:val="009D3133"/>
    <w:rsid w:val="009D3227"/>
    <w:rsid w:val="009D3612"/>
    <w:rsid w:val="009D39D4"/>
    <w:rsid w:val="009D3B40"/>
    <w:rsid w:val="009D3C8D"/>
    <w:rsid w:val="009D3F27"/>
    <w:rsid w:val="009D420F"/>
    <w:rsid w:val="009D4683"/>
    <w:rsid w:val="009D4825"/>
    <w:rsid w:val="009D4A81"/>
    <w:rsid w:val="009D4B8F"/>
    <w:rsid w:val="009D4F9D"/>
    <w:rsid w:val="009D5026"/>
    <w:rsid w:val="009D5B57"/>
    <w:rsid w:val="009D5B7C"/>
    <w:rsid w:val="009D6B65"/>
    <w:rsid w:val="009D6C49"/>
    <w:rsid w:val="009D6D92"/>
    <w:rsid w:val="009D6DA4"/>
    <w:rsid w:val="009D724A"/>
    <w:rsid w:val="009D725D"/>
    <w:rsid w:val="009D7781"/>
    <w:rsid w:val="009D7CCA"/>
    <w:rsid w:val="009D7CCF"/>
    <w:rsid w:val="009D7D49"/>
    <w:rsid w:val="009D7D6C"/>
    <w:rsid w:val="009D7F69"/>
    <w:rsid w:val="009E0210"/>
    <w:rsid w:val="009E0A36"/>
    <w:rsid w:val="009E0AF8"/>
    <w:rsid w:val="009E0F11"/>
    <w:rsid w:val="009E1106"/>
    <w:rsid w:val="009E116E"/>
    <w:rsid w:val="009E246E"/>
    <w:rsid w:val="009E2632"/>
    <w:rsid w:val="009E281B"/>
    <w:rsid w:val="009E2884"/>
    <w:rsid w:val="009E300E"/>
    <w:rsid w:val="009E32D0"/>
    <w:rsid w:val="009E381D"/>
    <w:rsid w:val="009E53B6"/>
    <w:rsid w:val="009E53FD"/>
    <w:rsid w:val="009E55BB"/>
    <w:rsid w:val="009E570B"/>
    <w:rsid w:val="009E5A30"/>
    <w:rsid w:val="009E60D1"/>
    <w:rsid w:val="009E633E"/>
    <w:rsid w:val="009E6728"/>
    <w:rsid w:val="009E6E10"/>
    <w:rsid w:val="009E6F02"/>
    <w:rsid w:val="009E70C2"/>
    <w:rsid w:val="009E7172"/>
    <w:rsid w:val="009E72B7"/>
    <w:rsid w:val="009E749A"/>
    <w:rsid w:val="009E7824"/>
    <w:rsid w:val="009E793C"/>
    <w:rsid w:val="009E7A03"/>
    <w:rsid w:val="009E7AA1"/>
    <w:rsid w:val="009E7F02"/>
    <w:rsid w:val="009F00AF"/>
    <w:rsid w:val="009F017D"/>
    <w:rsid w:val="009F01A0"/>
    <w:rsid w:val="009F07B0"/>
    <w:rsid w:val="009F0B5D"/>
    <w:rsid w:val="009F11FA"/>
    <w:rsid w:val="009F1412"/>
    <w:rsid w:val="009F145F"/>
    <w:rsid w:val="009F1806"/>
    <w:rsid w:val="009F2252"/>
    <w:rsid w:val="009F26FB"/>
    <w:rsid w:val="009F27FF"/>
    <w:rsid w:val="009F36B3"/>
    <w:rsid w:val="009F3801"/>
    <w:rsid w:val="009F388C"/>
    <w:rsid w:val="009F3E2F"/>
    <w:rsid w:val="009F3E67"/>
    <w:rsid w:val="009F3E6E"/>
    <w:rsid w:val="009F4102"/>
    <w:rsid w:val="009F4B12"/>
    <w:rsid w:val="009F4E44"/>
    <w:rsid w:val="009F56DB"/>
    <w:rsid w:val="009F5F3B"/>
    <w:rsid w:val="009F65CC"/>
    <w:rsid w:val="009F662D"/>
    <w:rsid w:val="009F6DF2"/>
    <w:rsid w:val="009F74EA"/>
    <w:rsid w:val="009F7658"/>
    <w:rsid w:val="009F76D9"/>
    <w:rsid w:val="009F76EF"/>
    <w:rsid w:val="009F7FE1"/>
    <w:rsid w:val="00A003CB"/>
    <w:rsid w:val="00A00428"/>
    <w:rsid w:val="00A00471"/>
    <w:rsid w:val="00A00A05"/>
    <w:rsid w:val="00A00A90"/>
    <w:rsid w:val="00A01098"/>
    <w:rsid w:val="00A01BA9"/>
    <w:rsid w:val="00A01C32"/>
    <w:rsid w:val="00A01F78"/>
    <w:rsid w:val="00A02105"/>
    <w:rsid w:val="00A021F4"/>
    <w:rsid w:val="00A02A46"/>
    <w:rsid w:val="00A02F3C"/>
    <w:rsid w:val="00A037A4"/>
    <w:rsid w:val="00A03E78"/>
    <w:rsid w:val="00A03EB4"/>
    <w:rsid w:val="00A03EFE"/>
    <w:rsid w:val="00A040C1"/>
    <w:rsid w:val="00A0451E"/>
    <w:rsid w:val="00A051A4"/>
    <w:rsid w:val="00A05768"/>
    <w:rsid w:val="00A058F6"/>
    <w:rsid w:val="00A0594C"/>
    <w:rsid w:val="00A05B09"/>
    <w:rsid w:val="00A05DA3"/>
    <w:rsid w:val="00A06188"/>
    <w:rsid w:val="00A0680E"/>
    <w:rsid w:val="00A06A94"/>
    <w:rsid w:val="00A06B98"/>
    <w:rsid w:val="00A07073"/>
    <w:rsid w:val="00A074F3"/>
    <w:rsid w:val="00A07688"/>
    <w:rsid w:val="00A10289"/>
    <w:rsid w:val="00A10402"/>
    <w:rsid w:val="00A10405"/>
    <w:rsid w:val="00A10771"/>
    <w:rsid w:val="00A10C3C"/>
    <w:rsid w:val="00A10F03"/>
    <w:rsid w:val="00A1120C"/>
    <w:rsid w:val="00A115F2"/>
    <w:rsid w:val="00A116C3"/>
    <w:rsid w:val="00A118B0"/>
    <w:rsid w:val="00A11F58"/>
    <w:rsid w:val="00A1250A"/>
    <w:rsid w:val="00A125AA"/>
    <w:rsid w:val="00A12840"/>
    <w:rsid w:val="00A12C41"/>
    <w:rsid w:val="00A12D1D"/>
    <w:rsid w:val="00A12E2F"/>
    <w:rsid w:val="00A1316D"/>
    <w:rsid w:val="00A138B9"/>
    <w:rsid w:val="00A13A70"/>
    <w:rsid w:val="00A13C26"/>
    <w:rsid w:val="00A14210"/>
    <w:rsid w:val="00A144F5"/>
    <w:rsid w:val="00A14789"/>
    <w:rsid w:val="00A149DA"/>
    <w:rsid w:val="00A14BE9"/>
    <w:rsid w:val="00A14D6A"/>
    <w:rsid w:val="00A14DBB"/>
    <w:rsid w:val="00A14E5D"/>
    <w:rsid w:val="00A15141"/>
    <w:rsid w:val="00A15D7C"/>
    <w:rsid w:val="00A16626"/>
    <w:rsid w:val="00A16638"/>
    <w:rsid w:val="00A172A8"/>
    <w:rsid w:val="00A1786E"/>
    <w:rsid w:val="00A17A27"/>
    <w:rsid w:val="00A17AB9"/>
    <w:rsid w:val="00A17BDA"/>
    <w:rsid w:val="00A17EC7"/>
    <w:rsid w:val="00A20451"/>
    <w:rsid w:val="00A204D8"/>
    <w:rsid w:val="00A205A7"/>
    <w:rsid w:val="00A20A3D"/>
    <w:rsid w:val="00A20D2B"/>
    <w:rsid w:val="00A20FDF"/>
    <w:rsid w:val="00A2105D"/>
    <w:rsid w:val="00A21303"/>
    <w:rsid w:val="00A2197F"/>
    <w:rsid w:val="00A21ACA"/>
    <w:rsid w:val="00A21B1A"/>
    <w:rsid w:val="00A2296E"/>
    <w:rsid w:val="00A2298B"/>
    <w:rsid w:val="00A23804"/>
    <w:rsid w:val="00A2383D"/>
    <w:rsid w:val="00A23969"/>
    <w:rsid w:val="00A23EB3"/>
    <w:rsid w:val="00A2439F"/>
    <w:rsid w:val="00A243B9"/>
    <w:rsid w:val="00A24A8A"/>
    <w:rsid w:val="00A254B0"/>
    <w:rsid w:val="00A254FF"/>
    <w:rsid w:val="00A256F9"/>
    <w:rsid w:val="00A26682"/>
    <w:rsid w:val="00A267A0"/>
    <w:rsid w:val="00A26928"/>
    <w:rsid w:val="00A26A77"/>
    <w:rsid w:val="00A27009"/>
    <w:rsid w:val="00A27513"/>
    <w:rsid w:val="00A2757B"/>
    <w:rsid w:val="00A27A60"/>
    <w:rsid w:val="00A27C1C"/>
    <w:rsid w:val="00A27C6E"/>
    <w:rsid w:val="00A30117"/>
    <w:rsid w:val="00A304AE"/>
    <w:rsid w:val="00A3055D"/>
    <w:rsid w:val="00A30C34"/>
    <w:rsid w:val="00A30CA4"/>
    <w:rsid w:val="00A30F81"/>
    <w:rsid w:val="00A3164D"/>
    <w:rsid w:val="00A31EBC"/>
    <w:rsid w:val="00A322A3"/>
    <w:rsid w:val="00A325A5"/>
    <w:rsid w:val="00A327FF"/>
    <w:rsid w:val="00A32965"/>
    <w:rsid w:val="00A32CE4"/>
    <w:rsid w:val="00A32DE2"/>
    <w:rsid w:val="00A33971"/>
    <w:rsid w:val="00A34661"/>
    <w:rsid w:val="00A34C6C"/>
    <w:rsid w:val="00A34ECB"/>
    <w:rsid w:val="00A35417"/>
    <w:rsid w:val="00A35C9B"/>
    <w:rsid w:val="00A35D27"/>
    <w:rsid w:val="00A360CB"/>
    <w:rsid w:val="00A36378"/>
    <w:rsid w:val="00A365E2"/>
    <w:rsid w:val="00A36E4C"/>
    <w:rsid w:val="00A37355"/>
    <w:rsid w:val="00A3738A"/>
    <w:rsid w:val="00A37873"/>
    <w:rsid w:val="00A4060E"/>
    <w:rsid w:val="00A40E5E"/>
    <w:rsid w:val="00A4110A"/>
    <w:rsid w:val="00A41585"/>
    <w:rsid w:val="00A416FF"/>
    <w:rsid w:val="00A41BB7"/>
    <w:rsid w:val="00A41DC9"/>
    <w:rsid w:val="00A4227A"/>
    <w:rsid w:val="00A429D8"/>
    <w:rsid w:val="00A42D07"/>
    <w:rsid w:val="00A43544"/>
    <w:rsid w:val="00A435A2"/>
    <w:rsid w:val="00A4360D"/>
    <w:rsid w:val="00A4387C"/>
    <w:rsid w:val="00A44AFF"/>
    <w:rsid w:val="00A4509E"/>
    <w:rsid w:val="00A45628"/>
    <w:rsid w:val="00A457C4"/>
    <w:rsid w:val="00A458B9"/>
    <w:rsid w:val="00A45E4A"/>
    <w:rsid w:val="00A4644D"/>
    <w:rsid w:val="00A464FA"/>
    <w:rsid w:val="00A467D9"/>
    <w:rsid w:val="00A46895"/>
    <w:rsid w:val="00A46AD3"/>
    <w:rsid w:val="00A46DC6"/>
    <w:rsid w:val="00A47C36"/>
    <w:rsid w:val="00A47D25"/>
    <w:rsid w:val="00A50387"/>
    <w:rsid w:val="00A50EDB"/>
    <w:rsid w:val="00A512D7"/>
    <w:rsid w:val="00A51319"/>
    <w:rsid w:val="00A515E0"/>
    <w:rsid w:val="00A5166A"/>
    <w:rsid w:val="00A51B38"/>
    <w:rsid w:val="00A51B3D"/>
    <w:rsid w:val="00A52419"/>
    <w:rsid w:val="00A52F0D"/>
    <w:rsid w:val="00A5307C"/>
    <w:rsid w:val="00A5411D"/>
    <w:rsid w:val="00A5458E"/>
    <w:rsid w:val="00A54AC0"/>
    <w:rsid w:val="00A54ADB"/>
    <w:rsid w:val="00A54B10"/>
    <w:rsid w:val="00A54F23"/>
    <w:rsid w:val="00A555E6"/>
    <w:rsid w:val="00A55A3E"/>
    <w:rsid w:val="00A55DC3"/>
    <w:rsid w:val="00A560BD"/>
    <w:rsid w:val="00A5621C"/>
    <w:rsid w:val="00A57307"/>
    <w:rsid w:val="00A57438"/>
    <w:rsid w:val="00A57BE7"/>
    <w:rsid w:val="00A57D1C"/>
    <w:rsid w:val="00A60248"/>
    <w:rsid w:val="00A6091A"/>
    <w:rsid w:val="00A60AF5"/>
    <w:rsid w:val="00A61087"/>
    <w:rsid w:val="00A61757"/>
    <w:rsid w:val="00A618CD"/>
    <w:rsid w:val="00A61ADA"/>
    <w:rsid w:val="00A61ADD"/>
    <w:rsid w:val="00A61B1A"/>
    <w:rsid w:val="00A61D2A"/>
    <w:rsid w:val="00A621DE"/>
    <w:rsid w:val="00A62709"/>
    <w:rsid w:val="00A62A9B"/>
    <w:rsid w:val="00A630DF"/>
    <w:rsid w:val="00A63439"/>
    <w:rsid w:val="00A63C39"/>
    <w:rsid w:val="00A63DF6"/>
    <w:rsid w:val="00A63FD6"/>
    <w:rsid w:val="00A6433C"/>
    <w:rsid w:val="00A645BB"/>
    <w:rsid w:val="00A650CF"/>
    <w:rsid w:val="00A65103"/>
    <w:rsid w:val="00A6512D"/>
    <w:rsid w:val="00A654CB"/>
    <w:rsid w:val="00A65A25"/>
    <w:rsid w:val="00A65C8B"/>
    <w:rsid w:val="00A65D7F"/>
    <w:rsid w:val="00A65E31"/>
    <w:rsid w:val="00A66175"/>
    <w:rsid w:val="00A66871"/>
    <w:rsid w:val="00A66CB4"/>
    <w:rsid w:val="00A676D6"/>
    <w:rsid w:val="00A676FF"/>
    <w:rsid w:val="00A7012D"/>
    <w:rsid w:val="00A701A7"/>
    <w:rsid w:val="00A70F02"/>
    <w:rsid w:val="00A70FDD"/>
    <w:rsid w:val="00A71559"/>
    <w:rsid w:val="00A71E0C"/>
    <w:rsid w:val="00A72052"/>
    <w:rsid w:val="00A72254"/>
    <w:rsid w:val="00A729AA"/>
    <w:rsid w:val="00A73D3C"/>
    <w:rsid w:val="00A742FD"/>
    <w:rsid w:val="00A746A9"/>
    <w:rsid w:val="00A74E72"/>
    <w:rsid w:val="00A75865"/>
    <w:rsid w:val="00A759CB"/>
    <w:rsid w:val="00A75C1C"/>
    <w:rsid w:val="00A75C4C"/>
    <w:rsid w:val="00A75E45"/>
    <w:rsid w:val="00A75F67"/>
    <w:rsid w:val="00A768EE"/>
    <w:rsid w:val="00A76A5B"/>
    <w:rsid w:val="00A76ABB"/>
    <w:rsid w:val="00A774B9"/>
    <w:rsid w:val="00A774BE"/>
    <w:rsid w:val="00A77551"/>
    <w:rsid w:val="00A77751"/>
    <w:rsid w:val="00A77A42"/>
    <w:rsid w:val="00A809C1"/>
    <w:rsid w:val="00A80B01"/>
    <w:rsid w:val="00A80CB4"/>
    <w:rsid w:val="00A8130A"/>
    <w:rsid w:val="00A815C3"/>
    <w:rsid w:val="00A819BD"/>
    <w:rsid w:val="00A81A16"/>
    <w:rsid w:val="00A82338"/>
    <w:rsid w:val="00A823AA"/>
    <w:rsid w:val="00A829E8"/>
    <w:rsid w:val="00A82D9B"/>
    <w:rsid w:val="00A83116"/>
    <w:rsid w:val="00A84007"/>
    <w:rsid w:val="00A841CE"/>
    <w:rsid w:val="00A84551"/>
    <w:rsid w:val="00A84737"/>
    <w:rsid w:val="00A84789"/>
    <w:rsid w:val="00A848A0"/>
    <w:rsid w:val="00A84E69"/>
    <w:rsid w:val="00A84F5E"/>
    <w:rsid w:val="00A85BCA"/>
    <w:rsid w:val="00A85C82"/>
    <w:rsid w:val="00A85DF1"/>
    <w:rsid w:val="00A85ED8"/>
    <w:rsid w:val="00A866D0"/>
    <w:rsid w:val="00A8677A"/>
    <w:rsid w:val="00A8679B"/>
    <w:rsid w:val="00A86A82"/>
    <w:rsid w:val="00A86DF9"/>
    <w:rsid w:val="00A86F74"/>
    <w:rsid w:val="00A87065"/>
    <w:rsid w:val="00A87438"/>
    <w:rsid w:val="00A874B2"/>
    <w:rsid w:val="00A87595"/>
    <w:rsid w:val="00A87AFE"/>
    <w:rsid w:val="00A87D84"/>
    <w:rsid w:val="00A87F44"/>
    <w:rsid w:val="00A9077E"/>
    <w:rsid w:val="00A907D8"/>
    <w:rsid w:val="00A90AA5"/>
    <w:rsid w:val="00A913B2"/>
    <w:rsid w:val="00A916CF"/>
    <w:rsid w:val="00A917D4"/>
    <w:rsid w:val="00A920D8"/>
    <w:rsid w:val="00A92108"/>
    <w:rsid w:val="00A92112"/>
    <w:rsid w:val="00A923AC"/>
    <w:rsid w:val="00A92504"/>
    <w:rsid w:val="00A927C7"/>
    <w:rsid w:val="00A92E33"/>
    <w:rsid w:val="00A92E4D"/>
    <w:rsid w:val="00A93B01"/>
    <w:rsid w:val="00A942FE"/>
    <w:rsid w:val="00A943AB"/>
    <w:rsid w:val="00A945F7"/>
    <w:rsid w:val="00A95263"/>
    <w:rsid w:val="00A95368"/>
    <w:rsid w:val="00A955E7"/>
    <w:rsid w:val="00A95677"/>
    <w:rsid w:val="00A95969"/>
    <w:rsid w:val="00A95E59"/>
    <w:rsid w:val="00A96725"/>
    <w:rsid w:val="00A96B7F"/>
    <w:rsid w:val="00A9765B"/>
    <w:rsid w:val="00A97926"/>
    <w:rsid w:val="00AA09DE"/>
    <w:rsid w:val="00AA0A1E"/>
    <w:rsid w:val="00AA0D52"/>
    <w:rsid w:val="00AA15F3"/>
    <w:rsid w:val="00AA1691"/>
    <w:rsid w:val="00AA190D"/>
    <w:rsid w:val="00AA1A0E"/>
    <w:rsid w:val="00AA1D3E"/>
    <w:rsid w:val="00AA269C"/>
    <w:rsid w:val="00AA2766"/>
    <w:rsid w:val="00AA33DC"/>
    <w:rsid w:val="00AA37D2"/>
    <w:rsid w:val="00AA3C58"/>
    <w:rsid w:val="00AA3CB9"/>
    <w:rsid w:val="00AA3CEA"/>
    <w:rsid w:val="00AA3DC9"/>
    <w:rsid w:val="00AA3F42"/>
    <w:rsid w:val="00AA405A"/>
    <w:rsid w:val="00AA42C4"/>
    <w:rsid w:val="00AA43FD"/>
    <w:rsid w:val="00AA49E4"/>
    <w:rsid w:val="00AA4DE6"/>
    <w:rsid w:val="00AA4E3E"/>
    <w:rsid w:val="00AA5A1F"/>
    <w:rsid w:val="00AA5A6B"/>
    <w:rsid w:val="00AA5BC3"/>
    <w:rsid w:val="00AA5ECD"/>
    <w:rsid w:val="00AA634A"/>
    <w:rsid w:val="00AA64E7"/>
    <w:rsid w:val="00AA690B"/>
    <w:rsid w:val="00AA694F"/>
    <w:rsid w:val="00AA6E16"/>
    <w:rsid w:val="00AA6FD5"/>
    <w:rsid w:val="00AA70E3"/>
    <w:rsid w:val="00AA745F"/>
    <w:rsid w:val="00AA7841"/>
    <w:rsid w:val="00AA7AD0"/>
    <w:rsid w:val="00AB0589"/>
    <w:rsid w:val="00AB1005"/>
    <w:rsid w:val="00AB1EA5"/>
    <w:rsid w:val="00AB21E5"/>
    <w:rsid w:val="00AB2D2C"/>
    <w:rsid w:val="00AB2FDA"/>
    <w:rsid w:val="00AB3003"/>
    <w:rsid w:val="00AB30B0"/>
    <w:rsid w:val="00AB3149"/>
    <w:rsid w:val="00AB38AA"/>
    <w:rsid w:val="00AB39D9"/>
    <w:rsid w:val="00AB4573"/>
    <w:rsid w:val="00AB4800"/>
    <w:rsid w:val="00AB50F5"/>
    <w:rsid w:val="00AB55D3"/>
    <w:rsid w:val="00AB55DD"/>
    <w:rsid w:val="00AB5605"/>
    <w:rsid w:val="00AB564E"/>
    <w:rsid w:val="00AB57FA"/>
    <w:rsid w:val="00AB594B"/>
    <w:rsid w:val="00AB5E01"/>
    <w:rsid w:val="00AB6723"/>
    <w:rsid w:val="00AB69C1"/>
    <w:rsid w:val="00AB7130"/>
    <w:rsid w:val="00AB7426"/>
    <w:rsid w:val="00AB7A99"/>
    <w:rsid w:val="00AB7B16"/>
    <w:rsid w:val="00AB7EE9"/>
    <w:rsid w:val="00AC05AF"/>
    <w:rsid w:val="00AC06AF"/>
    <w:rsid w:val="00AC12C6"/>
    <w:rsid w:val="00AC1359"/>
    <w:rsid w:val="00AC18E7"/>
    <w:rsid w:val="00AC18F4"/>
    <w:rsid w:val="00AC1A9A"/>
    <w:rsid w:val="00AC281E"/>
    <w:rsid w:val="00AC2C95"/>
    <w:rsid w:val="00AC2D9B"/>
    <w:rsid w:val="00AC2F6C"/>
    <w:rsid w:val="00AC3480"/>
    <w:rsid w:val="00AC35E0"/>
    <w:rsid w:val="00AC374D"/>
    <w:rsid w:val="00AC3B50"/>
    <w:rsid w:val="00AC4281"/>
    <w:rsid w:val="00AC4292"/>
    <w:rsid w:val="00AC4D8C"/>
    <w:rsid w:val="00AC51AB"/>
    <w:rsid w:val="00AC55A1"/>
    <w:rsid w:val="00AC57A4"/>
    <w:rsid w:val="00AC630B"/>
    <w:rsid w:val="00AC6832"/>
    <w:rsid w:val="00AC693A"/>
    <w:rsid w:val="00AC6E16"/>
    <w:rsid w:val="00AC720B"/>
    <w:rsid w:val="00AC73A3"/>
    <w:rsid w:val="00AC7AE2"/>
    <w:rsid w:val="00AC7DE8"/>
    <w:rsid w:val="00AD03FF"/>
    <w:rsid w:val="00AD05D7"/>
    <w:rsid w:val="00AD0661"/>
    <w:rsid w:val="00AD0937"/>
    <w:rsid w:val="00AD09C5"/>
    <w:rsid w:val="00AD0B55"/>
    <w:rsid w:val="00AD0C3E"/>
    <w:rsid w:val="00AD0C4D"/>
    <w:rsid w:val="00AD0D9F"/>
    <w:rsid w:val="00AD0FD2"/>
    <w:rsid w:val="00AD16CA"/>
    <w:rsid w:val="00AD228E"/>
    <w:rsid w:val="00AD2B8E"/>
    <w:rsid w:val="00AD30B9"/>
    <w:rsid w:val="00AD32F7"/>
    <w:rsid w:val="00AD34B2"/>
    <w:rsid w:val="00AD3BEA"/>
    <w:rsid w:val="00AD45A8"/>
    <w:rsid w:val="00AD4603"/>
    <w:rsid w:val="00AD4649"/>
    <w:rsid w:val="00AD47CC"/>
    <w:rsid w:val="00AD4D2C"/>
    <w:rsid w:val="00AD52E7"/>
    <w:rsid w:val="00AD54C2"/>
    <w:rsid w:val="00AD55B9"/>
    <w:rsid w:val="00AD5804"/>
    <w:rsid w:val="00AD5BFC"/>
    <w:rsid w:val="00AD5DA3"/>
    <w:rsid w:val="00AD63B3"/>
    <w:rsid w:val="00AD7234"/>
    <w:rsid w:val="00AD726A"/>
    <w:rsid w:val="00AD72A4"/>
    <w:rsid w:val="00AD7868"/>
    <w:rsid w:val="00AD7C56"/>
    <w:rsid w:val="00AD7DCA"/>
    <w:rsid w:val="00AE02B4"/>
    <w:rsid w:val="00AE0B05"/>
    <w:rsid w:val="00AE0BD8"/>
    <w:rsid w:val="00AE1035"/>
    <w:rsid w:val="00AE204E"/>
    <w:rsid w:val="00AE2660"/>
    <w:rsid w:val="00AE3B4F"/>
    <w:rsid w:val="00AE3CF0"/>
    <w:rsid w:val="00AE3DC3"/>
    <w:rsid w:val="00AE4601"/>
    <w:rsid w:val="00AE4995"/>
    <w:rsid w:val="00AE499D"/>
    <w:rsid w:val="00AE4BD2"/>
    <w:rsid w:val="00AE4C6A"/>
    <w:rsid w:val="00AE4CBD"/>
    <w:rsid w:val="00AE5251"/>
    <w:rsid w:val="00AE591F"/>
    <w:rsid w:val="00AE5A31"/>
    <w:rsid w:val="00AE5D84"/>
    <w:rsid w:val="00AE6C24"/>
    <w:rsid w:val="00AE718C"/>
    <w:rsid w:val="00AE72E0"/>
    <w:rsid w:val="00AE75B5"/>
    <w:rsid w:val="00AE767F"/>
    <w:rsid w:val="00AE7693"/>
    <w:rsid w:val="00AE7BF4"/>
    <w:rsid w:val="00AE7CE1"/>
    <w:rsid w:val="00AF01D0"/>
    <w:rsid w:val="00AF0773"/>
    <w:rsid w:val="00AF088A"/>
    <w:rsid w:val="00AF1ABB"/>
    <w:rsid w:val="00AF1CF6"/>
    <w:rsid w:val="00AF1D08"/>
    <w:rsid w:val="00AF1EDC"/>
    <w:rsid w:val="00AF2A5E"/>
    <w:rsid w:val="00AF2DEB"/>
    <w:rsid w:val="00AF2EE6"/>
    <w:rsid w:val="00AF31F3"/>
    <w:rsid w:val="00AF32AF"/>
    <w:rsid w:val="00AF345B"/>
    <w:rsid w:val="00AF355C"/>
    <w:rsid w:val="00AF3720"/>
    <w:rsid w:val="00AF392D"/>
    <w:rsid w:val="00AF400D"/>
    <w:rsid w:val="00AF51DB"/>
    <w:rsid w:val="00AF5B8E"/>
    <w:rsid w:val="00AF6002"/>
    <w:rsid w:val="00AF62C4"/>
    <w:rsid w:val="00AF6334"/>
    <w:rsid w:val="00AF64D4"/>
    <w:rsid w:val="00AF6887"/>
    <w:rsid w:val="00AF6E67"/>
    <w:rsid w:val="00AF72C3"/>
    <w:rsid w:val="00AF7301"/>
    <w:rsid w:val="00AF7AAB"/>
    <w:rsid w:val="00AF7F9E"/>
    <w:rsid w:val="00B001A6"/>
    <w:rsid w:val="00B00441"/>
    <w:rsid w:val="00B015D0"/>
    <w:rsid w:val="00B01746"/>
    <w:rsid w:val="00B01943"/>
    <w:rsid w:val="00B01A42"/>
    <w:rsid w:val="00B01C88"/>
    <w:rsid w:val="00B01D47"/>
    <w:rsid w:val="00B023FC"/>
    <w:rsid w:val="00B026AF"/>
    <w:rsid w:val="00B02A09"/>
    <w:rsid w:val="00B02D8D"/>
    <w:rsid w:val="00B02EAD"/>
    <w:rsid w:val="00B03477"/>
    <w:rsid w:val="00B036B5"/>
    <w:rsid w:val="00B037D2"/>
    <w:rsid w:val="00B03999"/>
    <w:rsid w:val="00B045FC"/>
    <w:rsid w:val="00B04642"/>
    <w:rsid w:val="00B0465D"/>
    <w:rsid w:val="00B0522E"/>
    <w:rsid w:val="00B0629D"/>
    <w:rsid w:val="00B06610"/>
    <w:rsid w:val="00B0669B"/>
    <w:rsid w:val="00B067F6"/>
    <w:rsid w:val="00B068A7"/>
    <w:rsid w:val="00B06BA5"/>
    <w:rsid w:val="00B06D06"/>
    <w:rsid w:val="00B07452"/>
    <w:rsid w:val="00B10A88"/>
    <w:rsid w:val="00B11871"/>
    <w:rsid w:val="00B11B97"/>
    <w:rsid w:val="00B12219"/>
    <w:rsid w:val="00B125D8"/>
    <w:rsid w:val="00B12AAB"/>
    <w:rsid w:val="00B12CA1"/>
    <w:rsid w:val="00B1311E"/>
    <w:rsid w:val="00B1336C"/>
    <w:rsid w:val="00B13999"/>
    <w:rsid w:val="00B144D1"/>
    <w:rsid w:val="00B14537"/>
    <w:rsid w:val="00B1456D"/>
    <w:rsid w:val="00B148BE"/>
    <w:rsid w:val="00B14E72"/>
    <w:rsid w:val="00B15D1E"/>
    <w:rsid w:val="00B15DE4"/>
    <w:rsid w:val="00B1652C"/>
    <w:rsid w:val="00B17159"/>
    <w:rsid w:val="00B17407"/>
    <w:rsid w:val="00B177D4"/>
    <w:rsid w:val="00B178AA"/>
    <w:rsid w:val="00B17C8A"/>
    <w:rsid w:val="00B17DF4"/>
    <w:rsid w:val="00B20B06"/>
    <w:rsid w:val="00B20B82"/>
    <w:rsid w:val="00B21242"/>
    <w:rsid w:val="00B21343"/>
    <w:rsid w:val="00B215DF"/>
    <w:rsid w:val="00B2185E"/>
    <w:rsid w:val="00B21C82"/>
    <w:rsid w:val="00B21E65"/>
    <w:rsid w:val="00B21E9E"/>
    <w:rsid w:val="00B22341"/>
    <w:rsid w:val="00B2240E"/>
    <w:rsid w:val="00B22998"/>
    <w:rsid w:val="00B22C87"/>
    <w:rsid w:val="00B234E6"/>
    <w:rsid w:val="00B23EAA"/>
    <w:rsid w:val="00B24158"/>
    <w:rsid w:val="00B241B6"/>
    <w:rsid w:val="00B2461B"/>
    <w:rsid w:val="00B2469C"/>
    <w:rsid w:val="00B246FE"/>
    <w:rsid w:val="00B248E7"/>
    <w:rsid w:val="00B24EB1"/>
    <w:rsid w:val="00B25461"/>
    <w:rsid w:val="00B255C0"/>
    <w:rsid w:val="00B256A0"/>
    <w:rsid w:val="00B2572B"/>
    <w:rsid w:val="00B25AB5"/>
    <w:rsid w:val="00B25AE1"/>
    <w:rsid w:val="00B25B4E"/>
    <w:rsid w:val="00B26833"/>
    <w:rsid w:val="00B2689D"/>
    <w:rsid w:val="00B2694F"/>
    <w:rsid w:val="00B26B13"/>
    <w:rsid w:val="00B26E13"/>
    <w:rsid w:val="00B26FC9"/>
    <w:rsid w:val="00B270C6"/>
    <w:rsid w:val="00B2726B"/>
    <w:rsid w:val="00B27DE0"/>
    <w:rsid w:val="00B302FF"/>
    <w:rsid w:val="00B308B4"/>
    <w:rsid w:val="00B30A1B"/>
    <w:rsid w:val="00B30B83"/>
    <w:rsid w:val="00B30C49"/>
    <w:rsid w:val="00B316E8"/>
    <w:rsid w:val="00B31754"/>
    <w:rsid w:val="00B317F1"/>
    <w:rsid w:val="00B318F2"/>
    <w:rsid w:val="00B31A86"/>
    <w:rsid w:val="00B31E7B"/>
    <w:rsid w:val="00B31E7E"/>
    <w:rsid w:val="00B32A4B"/>
    <w:rsid w:val="00B32B20"/>
    <w:rsid w:val="00B32C62"/>
    <w:rsid w:val="00B32F0E"/>
    <w:rsid w:val="00B3399E"/>
    <w:rsid w:val="00B3427B"/>
    <w:rsid w:val="00B345B2"/>
    <w:rsid w:val="00B34957"/>
    <w:rsid w:val="00B35088"/>
    <w:rsid w:val="00B35561"/>
    <w:rsid w:val="00B35786"/>
    <w:rsid w:val="00B35837"/>
    <w:rsid w:val="00B35912"/>
    <w:rsid w:val="00B35D94"/>
    <w:rsid w:val="00B36187"/>
    <w:rsid w:val="00B3709C"/>
    <w:rsid w:val="00B37220"/>
    <w:rsid w:val="00B3735A"/>
    <w:rsid w:val="00B37535"/>
    <w:rsid w:val="00B37EFA"/>
    <w:rsid w:val="00B4044F"/>
    <w:rsid w:val="00B4068B"/>
    <w:rsid w:val="00B40C3E"/>
    <w:rsid w:val="00B40DCE"/>
    <w:rsid w:val="00B4110B"/>
    <w:rsid w:val="00B415B3"/>
    <w:rsid w:val="00B417D5"/>
    <w:rsid w:val="00B4181E"/>
    <w:rsid w:val="00B41EA9"/>
    <w:rsid w:val="00B41FBF"/>
    <w:rsid w:val="00B4243B"/>
    <w:rsid w:val="00B42D1C"/>
    <w:rsid w:val="00B433B3"/>
    <w:rsid w:val="00B4346F"/>
    <w:rsid w:val="00B4391F"/>
    <w:rsid w:val="00B4396D"/>
    <w:rsid w:val="00B43A12"/>
    <w:rsid w:val="00B43B1C"/>
    <w:rsid w:val="00B43BFD"/>
    <w:rsid w:val="00B43C53"/>
    <w:rsid w:val="00B4456A"/>
    <w:rsid w:val="00B44EBC"/>
    <w:rsid w:val="00B45037"/>
    <w:rsid w:val="00B451B5"/>
    <w:rsid w:val="00B4587B"/>
    <w:rsid w:val="00B45D37"/>
    <w:rsid w:val="00B45D6A"/>
    <w:rsid w:val="00B45FA3"/>
    <w:rsid w:val="00B465F0"/>
    <w:rsid w:val="00B46B01"/>
    <w:rsid w:val="00B46B0A"/>
    <w:rsid w:val="00B46DEC"/>
    <w:rsid w:val="00B4739D"/>
    <w:rsid w:val="00B50CFE"/>
    <w:rsid w:val="00B50EBE"/>
    <w:rsid w:val="00B510AD"/>
    <w:rsid w:val="00B51169"/>
    <w:rsid w:val="00B515C2"/>
    <w:rsid w:val="00B51FB1"/>
    <w:rsid w:val="00B521B7"/>
    <w:rsid w:val="00B5224C"/>
    <w:rsid w:val="00B52386"/>
    <w:rsid w:val="00B528D3"/>
    <w:rsid w:val="00B52A99"/>
    <w:rsid w:val="00B52D23"/>
    <w:rsid w:val="00B52EF0"/>
    <w:rsid w:val="00B53016"/>
    <w:rsid w:val="00B5318C"/>
    <w:rsid w:val="00B53784"/>
    <w:rsid w:val="00B53CFF"/>
    <w:rsid w:val="00B54185"/>
    <w:rsid w:val="00B543B3"/>
    <w:rsid w:val="00B54409"/>
    <w:rsid w:val="00B54768"/>
    <w:rsid w:val="00B54B52"/>
    <w:rsid w:val="00B55097"/>
    <w:rsid w:val="00B55957"/>
    <w:rsid w:val="00B5599A"/>
    <w:rsid w:val="00B55E1F"/>
    <w:rsid w:val="00B56378"/>
    <w:rsid w:val="00B563DF"/>
    <w:rsid w:val="00B56579"/>
    <w:rsid w:val="00B565D2"/>
    <w:rsid w:val="00B56622"/>
    <w:rsid w:val="00B56B6A"/>
    <w:rsid w:val="00B56BE7"/>
    <w:rsid w:val="00B57155"/>
    <w:rsid w:val="00B573E5"/>
    <w:rsid w:val="00B573FE"/>
    <w:rsid w:val="00B57615"/>
    <w:rsid w:val="00B57ABD"/>
    <w:rsid w:val="00B57BC9"/>
    <w:rsid w:val="00B57BD4"/>
    <w:rsid w:val="00B57C15"/>
    <w:rsid w:val="00B57E01"/>
    <w:rsid w:val="00B6028A"/>
    <w:rsid w:val="00B60323"/>
    <w:rsid w:val="00B603A1"/>
    <w:rsid w:val="00B6054E"/>
    <w:rsid w:val="00B60AF6"/>
    <w:rsid w:val="00B60DF1"/>
    <w:rsid w:val="00B611AA"/>
    <w:rsid w:val="00B6152E"/>
    <w:rsid w:val="00B61BA3"/>
    <w:rsid w:val="00B621FD"/>
    <w:rsid w:val="00B623FA"/>
    <w:rsid w:val="00B62548"/>
    <w:rsid w:val="00B62711"/>
    <w:rsid w:val="00B62900"/>
    <w:rsid w:val="00B62C22"/>
    <w:rsid w:val="00B63497"/>
    <w:rsid w:val="00B63D3B"/>
    <w:rsid w:val="00B64072"/>
    <w:rsid w:val="00B64673"/>
    <w:rsid w:val="00B64B3A"/>
    <w:rsid w:val="00B64C3C"/>
    <w:rsid w:val="00B64CFE"/>
    <w:rsid w:val="00B64E20"/>
    <w:rsid w:val="00B6567E"/>
    <w:rsid w:val="00B66664"/>
    <w:rsid w:val="00B667C5"/>
    <w:rsid w:val="00B672FB"/>
    <w:rsid w:val="00B6756A"/>
    <w:rsid w:val="00B67D68"/>
    <w:rsid w:val="00B70292"/>
    <w:rsid w:val="00B70364"/>
    <w:rsid w:val="00B70600"/>
    <w:rsid w:val="00B70689"/>
    <w:rsid w:val="00B70FE2"/>
    <w:rsid w:val="00B71133"/>
    <w:rsid w:val="00B71C39"/>
    <w:rsid w:val="00B7207B"/>
    <w:rsid w:val="00B721C0"/>
    <w:rsid w:val="00B72682"/>
    <w:rsid w:val="00B72787"/>
    <w:rsid w:val="00B72819"/>
    <w:rsid w:val="00B7290A"/>
    <w:rsid w:val="00B72E45"/>
    <w:rsid w:val="00B73495"/>
    <w:rsid w:val="00B7375B"/>
    <w:rsid w:val="00B7389A"/>
    <w:rsid w:val="00B73C70"/>
    <w:rsid w:val="00B73D00"/>
    <w:rsid w:val="00B74DBD"/>
    <w:rsid w:val="00B74EED"/>
    <w:rsid w:val="00B75304"/>
    <w:rsid w:val="00B75D56"/>
    <w:rsid w:val="00B767CC"/>
    <w:rsid w:val="00B76DF5"/>
    <w:rsid w:val="00B77243"/>
    <w:rsid w:val="00B7739C"/>
    <w:rsid w:val="00B779BD"/>
    <w:rsid w:val="00B779CB"/>
    <w:rsid w:val="00B77B30"/>
    <w:rsid w:val="00B77EAA"/>
    <w:rsid w:val="00B800DF"/>
    <w:rsid w:val="00B80259"/>
    <w:rsid w:val="00B805A1"/>
    <w:rsid w:val="00B8072F"/>
    <w:rsid w:val="00B80895"/>
    <w:rsid w:val="00B80B99"/>
    <w:rsid w:val="00B816B6"/>
    <w:rsid w:val="00B818ED"/>
    <w:rsid w:val="00B81999"/>
    <w:rsid w:val="00B819D8"/>
    <w:rsid w:val="00B81C7F"/>
    <w:rsid w:val="00B81DFB"/>
    <w:rsid w:val="00B81F18"/>
    <w:rsid w:val="00B81FFC"/>
    <w:rsid w:val="00B822FD"/>
    <w:rsid w:val="00B828F6"/>
    <w:rsid w:val="00B8293D"/>
    <w:rsid w:val="00B82F4B"/>
    <w:rsid w:val="00B834D7"/>
    <w:rsid w:val="00B840BE"/>
    <w:rsid w:val="00B840CA"/>
    <w:rsid w:val="00B84313"/>
    <w:rsid w:val="00B84463"/>
    <w:rsid w:val="00B8454A"/>
    <w:rsid w:val="00B846DC"/>
    <w:rsid w:val="00B84869"/>
    <w:rsid w:val="00B84B38"/>
    <w:rsid w:val="00B84B8D"/>
    <w:rsid w:val="00B84CCD"/>
    <w:rsid w:val="00B85244"/>
    <w:rsid w:val="00B85FF2"/>
    <w:rsid w:val="00B867E8"/>
    <w:rsid w:val="00B86CAE"/>
    <w:rsid w:val="00B86E2D"/>
    <w:rsid w:val="00B8725F"/>
    <w:rsid w:val="00B87BFC"/>
    <w:rsid w:val="00B87C55"/>
    <w:rsid w:val="00B907A8"/>
    <w:rsid w:val="00B9094F"/>
    <w:rsid w:val="00B90DA4"/>
    <w:rsid w:val="00B91182"/>
    <w:rsid w:val="00B911E3"/>
    <w:rsid w:val="00B911F3"/>
    <w:rsid w:val="00B91284"/>
    <w:rsid w:val="00B917C2"/>
    <w:rsid w:val="00B91C64"/>
    <w:rsid w:val="00B9201D"/>
    <w:rsid w:val="00B927C0"/>
    <w:rsid w:val="00B92B4B"/>
    <w:rsid w:val="00B92D86"/>
    <w:rsid w:val="00B92F6A"/>
    <w:rsid w:val="00B93028"/>
    <w:rsid w:val="00B9340F"/>
    <w:rsid w:val="00B93B83"/>
    <w:rsid w:val="00B93B87"/>
    <w:rsid w:val="00B93D29"/>
    <w:rsid w:val="00B93FAB"/>
    <w:rsid w:val="00B940DA"/>
    <w:rsid w:val="00B94317"/>
    <w:rsid w:val="00B94A75"/>
    <w:rsid w:val="00B94ACA"/>
    <w:rsid w:val="00B94ACF"/>
    <w:rsid w:val="00B94E78"/>
    <w:rsid w:val="00B95743"/>
    <w:rsid w:val="00B9613A"/>
    <w:rsid w:val="00B96A82"/>
    <w:rsid w:val="00B96C29"/>
    <w:rsid w:val="00B96E77"/>
    <w:rsid w:val="00B976CA"/>
    <w:rsid w:val="00B97AC3"/>
    <w:rsid w:val="00B97B19"/>
    <w:rsid w:val="00BA08CA"/>
    <w:rsid w:val="00BA08F5"/>
    <w:rsid w:val="00BA0E19"/>
    <w:rsid w:val="00BA10D5"/>
    <w:rsid w:val="00BA1434"/>
    <w:rsid w:val="00BA16D3"/>
    <w:rsid w:val="00BA2415"/>
    <w:rsid w:val="00BA2419"/>
    <w:rsid w:val="00BA27CA"/>
    <w:rsid w:val="00BA2D2F"/>
    <w:rsid w:val="00BA2D56"/>
    <w:rsid w:val="00BA2E26"/>
    <w:rsid w:val="00BA31E4"/>
    <w:rsid w:val="00BA3287"/>
    <w:rsid w:val="00BA3A93"/>
    <w:rsid w:val="00BA411C"/>
    <w:rsid w:val="00BA432F"/>
    <w:rsid w:val="00BA48C2"/>
    <w:rsid w:val="00BA54F3"/>
    <w:rsid w:val="00BA562F"/>
    <w:rsid w:val="00BA60BC"/>
    <w:rsid w:val="00BA61CF"/>
    <w:rsid w:val="00BA6462"/>
    <w:rsid w:val="00BA666A"/>
    <w:rsid w:val="00BA697A"/>
    <w:rsid w:val="00BA6B6D"/>
    <w:rsid w:val="00BA78EC"/>
    <w:rsid w:val="00BA7AE0"/>
    <w:rsid w:val="00BA7B2D"/>
    <w:rsid w:val="00BB02F0"/>
    <w:rsid w:val="00BB0430"/>
    <w:rsid w:val="00BB09E9"/>
    <w:rsid w:val="00BB1739"/>
    <w:rsid w:val="00BB1A28"/>
    <w:rsid w:val="00BB1BD8"/>
    <w:rsid w:val="00BB1D62"/>
    <w:rsid w:val="00BB1D90"/>
    <w:rsid w:val="00BB1ED1"/>
    <w:rsid w:val="00BB2F05"/>
    <w:rsid w:val="00BB2F67"/>
    <w:rsid w:val="00BB2FBE"/>
    <w:rsid w:val="00BB30E8"/>
    <w:rsid w:val="00BB3AB0"/>
    <w:rsid w:val="00BB3C1B"/>
    <w:rsid w:val="00BB3C64"/>
    <w:rsid w:val="00BB3CE7"/>
    <w:rsid w:val="00BB3D81"/>
    <w:rsid w:val="00BB458B"/>
    <w:rsid w:val="00BB468A"/>
    <w:rsid w:val="00BB47B0"/>
    <w:rsid w:val="00BB4BEE"/>
    <w:rsid w:val="00BB4ED5"/>
    <w:rsid w:val="00BB4FE0"/>
    <w:rsid w:val="00BB50FF"/>
    <w:rsid w:val="00BB534B"/>
    <w:rsid w:val="00BB5981"/>
    <w:rsid w:val="00BB6099"/>
    <w:rsid w:val="00BB6158"/>
    <w:rsid w:val="00BB669A"/>
    <w:rsid w:val="00BB71CC"/>
    <w:rsid w:val="00BB740C"/>
    <w:rsid w:val="00BB7507"/>
    <w:rsid w:val="00BB75E0"/>
    <w:rsid w:val="00BB79AA"/>
    <w:rsid w:val="00BC085B"/>
    <w:rsid w:val="00BC0C4E"/>
    <w:rsid w:val="00BC0DCB"/>
    <w:rsid w:val="00BC1477"/>
    <w:rsid w:val="00BC1569"/>
    <w:rsid w:val="00BC1C36"/>
    <w:rsid w:val="00BC3F17"/>
    <w:rsid w:val="00BC4756"/>
    <w:rsid w:val="00BC4905"/>
    <w:rsid w:val="00BC49B0"/>
    <w:rsid w:val="00BC4AF2"/>
    <w:rsid w:val="00BC5806"/>
    <w:rsid w:val="00BC591E"/>
    <w:rsid w:val="00BC5C91"/>
    <w:rsid w:val="00BC68DF"/>
    <w:rsid w:val="00BC6BE0"/>
    <w:rsid w:val="00BC6E0A"/>
    <w:rsid w:val="00BC731F"/>
    <w:rsid w:val="00BC767A"/>
    <w:rsid w:val="00BC76E7"/>
    <w:rsid w:val="00BC774B"/>
    <w:rsid w:val="00BC78AA"/>
    <w:rsid w:val="00BC790A"/>
    <w:rsid w:val="00BC7C12"/>
    <w:rsid w:val="00BC7E12"/>
    <w:rsid w:val="00BD0AA1"/>
    <w:rsid w:val="00BD0BCA"/>
    <w:rsid w:val="00BD1059"/>
    <w:rsid w:val="00BD1498"/>
    <w:rsid w:val="00BD1811"/>
    <w:rsid w:val="00BD244D"/>
    <w:rsid w:val="00BD24E3"/>
    <w:rsid w:val="00BD2AFE"/>
    <w:rsid w:val="00BD34E7"/>
    <w:rsid w:val="00BD3870"/>
    <w:rsid w:val="00BD39F7"/>
    <w:rsid w:val="00BD3F6C"/>
    <w:rsid w:val="00BD4227"/>
    <w:rsid w:val="00BD48F2"/>
    <w:rsid w:val="00BD4C92"/>
    <w:rsid w:val="00BD4D8E"/>
    <w:rsid w:val="00BD513E"/>
    <w:rsid w:val="00BD52BB"/>
    <w:rsid w:val="00BD54F0"/>
    <w:rsid w:val="00BD565E"/>
    <w:rsid w:val="00BD5CE9"/>
    <w:rsid w:val="00BD6934"/>
    <w:rsid w:val="00BD6E46"/>
    <w:rsid w:val="00BD6F15"/>
    <w:rsid w:val="00BD7505"/>
    <w:rsid w:val="00BD7569"/>
    <w:rsid w:val="00BE0711"/>
    <w:rsid w:val="00BE0732"/>
    <w:rsid w:val="00BE0BAF"/>
    <w:rsid w:val="00BE0D88"/>
    <w:rsid w:val="00BE117F"/>
    <w:rsid w:val="00BE1E26"/>
    <w:rsid w:val="00BE1EDB"/>
    <w:rsid w:val="00BE1FE0"/>
    <w:rsid w:val="00BE23B5"/>
    <w:rsid w:val="00BE2953"/>
    <w:rsid w:val="00BE2A1F"/>
    <w:rsid w:val="00BE2D9D"/>
    <w:rsid w:val="00BE31D1"/>
    <w:rsid w:val="00BE364A"/>
    <w:rsid w:val="00BE3699"/>
    <w:rsid w:val="00BE37C4"/>
    <w:rsid w:val="00BE409A"/>
    <w:rsid w:val="00BE424B"/>
    <w:rsid w:val="00BE4281"/>
    <w:rsid w:val="00BE46E5"/>
    <w:rsid w:val="00BE4C8A"/>
    <w:rsid w:val="00BE4EAE"/>
    <w:rsid w:val="00BE5025"/>
    <w:rsid w:val="00BE52F6"/>
    <w:rsid w:val="00BE53F3"/>
    <w:rsid w:val="00BE5BAE"/>
    <w:rsid w:val="00BE60BD"/>
    <w:rsid w:val="00BE636D"/>
    <w:rsid w:val="00BE6653"/>
    <w:rsid w:val="00BE6A02"/>
    <w:rsid w:val="00BE6AFF"/>
    <w:rsid w:val="00BE6E3E"/>
    <w:rsid w:val="00BE7005"/>
    <w:rsid w:val="00BE7149"/>
    <w:rsid w:val="00BE73ED"/>
    <w:rsid w:val="00BE79A9"/>
    <w:rsid w:val="00BE7CDC"/>
    <w:rsid w:val="00BF0857"/>
    <w:rsid w:val="00BF08D0"/>
    <w:rsid w:val="00BF0A00"/>
    <w:rsid w:val="00BF0EBD"/>
    <w:rsid w:val="00BF11F3"/>
    <w:rsid w:val="00BF1373"/>
    <w:rsid w:val="00BF1DD1"/>
    <w:rsid w:val="00BF21BD"/>
    <w:rsid w:val="00BF2309"/>
    <w:rsid w:val="00BF2380"/>
    <w:rsid w:val="00BF2919"/>
    <w:rsid w:val="00BF32CD"/>
    <w:rsid w:val="00BF40A8"/>
    <w:rsid w:val="00BF43D3"/>
    <w:rsid w:val="00BF4539"/>
    <w:rsid w:val="00BF4AD9"/>
    <w:rsid w:val="00BF4C3E"/>
    <w:rsid w:val="00BF5201"/>
    <w:rsid w:val="00BF57EC"/>
    <w:rsid w:val="00BF58F0"/>
    <w:rsid w:val="00BF59F3"/>
    <w:rsid w:val="00BF6023"/>
    <w:rsid w:val="00BF651C"/>
    <w:rsid w:val="00BF6964"/>
    <w:rsid w:val="00BF6F73"/>
    <w:rsid w:val="00BF75C6"/>
    <w:rsid w:val="00BF7B56"/>
    <w:rsid w:val="00C00565"/>
    <w:rsid w:val="00C012B2"/>
    <w:rsid w:val="00C0138F"/>
    <w:rsid w:val="00C01C5A"/>
    <w:rsid w:val="00C02BAE"/>
    <w:rsid w:val="00C02F2B"/>
    <w:rsid w:val="00C0333A"/>
    <w:rsid w:val="00C03587"/>
    <w:rsid w:val="00C035A8"/>
    <w:rsid w:val="00C038E5"/>
    <w:rsid w:val="00C03C1E"/>
    <w:rsid w:val="00C03F58"/>
    <w:rsid w:val="00C04562"/>
    <w:rsid w:val="00C047F4"/>
    <w:rsid w:val="00C04B18"/>
    <w:rsid w:val="00C05332"/>
    <w:rsid w:val="00C05555"/>
    <w:rsid w:val="00C0566F"/>
    <w:rsid w:val="00C05685"/>
    <w:rsid w:val="00C05EA8"/>
    <w:rsid w:val="00C06039"/>
    <w:rsid w:val="00C06495"/>
    <w:rsid w:val="00C065E4"/>
    <w:rsid w:val="00C070A6"/>
    <w:rsid w:val="00C0725D"/>
    <w:rsid w:val="00C072B4"/>
    <w:rsid w:val="00C072BD"/>
    <w:rsid w:val="00C0760F"/>
    <w:rsid w:val="00C1016C"/>
    <w:rsid w:val="00C108E9"/>
    <w:rsid w:val="00C10A19"/>
    <w:rsid w:val="00C10C9D"/>
    <w:rsid w:val="00C10E0E"/>
    <w:rsid w:val="00C110A5"/>
    <w:rsid w:val="00C11442"/>
    <w:rsid w:val="00C11E93"/>
    <w:rsid w:val="00C12331"/>
    <w:rsid w:val="00C12A59"/>
    <w:rsid w:val="00C13BA7"/>
    <w:rsid w:val="00C142AD"/>
    <w:rsid w:val="00C144C2"/>
    <w:rsid w:val="00C14B4F"/>
    <w:rsid w:val="00C14C81"/>
    <w:rsid w:val="00C153DD"/>
    <w:rsid w:val="00C158E6"/>
    <w:rsid w:val="00C15ADC"/>
    <w:rsid w:val="00C15D32"/>
    <w:rsid w:val="00C15E9B"/>
    <w:rsid w:val="00C15EBE"/>
    <w:rsid w:val="00C16632"/>
    <w:rsid w:val="00C1769F"/>
    <w:rsid w:val="00C17F0A"/>
    <w:rsid w:val="00C201A0"/>
    <w:rsid w:val="00C203A3"/>
    <w:rsid w:val="00C20400"/>
    <w:rsid w:val="00C2052F"/>
    <w:rsid w:val="00C2053D"/>
    <w:rsid w:val="00C20A51"/>
    <w:rsid w:val="00C20F58"/>
    <w:rsid w:val="00C214B7"/>
    <w:rsid w:val="00C216CB"/>
    <w:rsid w:val="00C21BC0"/>
    <w:rsid w:val="00C21C0C"/>
    <w:rsid w:val="00C21C4C"/>
    <w:rsid w:val="00C21D5E"/>
    <w:rsid w:val="00C21E13"/>
    <w:rsid w:val="00C231A6"/>
    <w:rsid w:val="00C232FF"/>
    <w:rsid w:val="00C234B7"/>
    <w:rsid w:val="00C24EFC"/>
    <w:rsid w:val="00C25148"/>
    <w:rsid w:val="00C2519C"/>
    <w:rsid w:val="00C25241"/>
    <w:rsid w:val="00C25663"/>
    <w:rsid w:val="00C25ABF"/>
    <w:rsid w:val="00C262E0"/>
    <w:rsid w:val="00C265F3"/>
    <w:rsid w:val="00C266CF"/>
    <w:rsid w:val="00C26AEC"/>
    <w:rsid w:val="00C26E54"/>
    <w:rsid w:val="00C26F4A"/>
    <w:rsid w:val="00C277C2"/>
    <w:rsid w:val="00C27BAC"/>
    <w:rsid w:val="00C27D7A"/>
    <w:rsid w:val="00C27DAF"/>
    <w:rsid w:val="00C3007A"/>
    <w:rsid w:val="00C302F9"/>
    <w:rsid w:val="00C30307"/>
    <w:rsid w:val="00C30FAE"/>
    <w:rsid w:val="00C3122F"/>
    <w:rsid w:val="00C312A5"/>
    <w:rsid w:val="00C3169E"/>
    <w:rsid w:val="00C3183E"/>
    <w:rsid w:val="00C31C23"/>
    <w:rsid w:val="00C31C6D"/>
    <w:rsid w:val="00C31FA7"/>
    <w:rsid w:val="00C32A03"/>
    <w:rsid w:val="00C32A75"/>
    <w:rsid w:val="00C32F4A"/>
    <w:rsid w:val="00C33994"/>
    <w:rsid w:val="00C33A39"/>
    <w:rsid w:val="00C33AE9"/>
    <w:rsid w:val="00C34B53"/>
    <w:rsid w:val="00C354D4"/>
    <w:rsid w:val="00C35627"/>
    <w:rsid w:val="00C356A1"/>
    <w:rsid w:val="00C3582B"/>
    <w:rsid w:val="00C358C0"/>
    <w:rsid w:val="00C359A0"/>
    <w:rsid w:val="00C36184"/>
    <w:rsid w:val="00C36552"/>
    <w:rsid w:val="00C36589"/>
    <w:rsid w:val="00C3671E"/>
    <w:rsid w:val="00C36834"/>
    <w:rsid w:val="00C368B5"/>
    <w:rsid w:val="00C36EE0"/>
    <w:rsid w:val="00C37443"/>
    <w:rsid w:val="00C37460"/>
    <w:rsid w:val="00C37687"/>
    <w:rsid w:val="00C37957"/>
    <w:rsid w:val="00C37C48"/>
    <w:rsid w:val="00C37E44"/>
    <w:rsid w:val="00C40710"/>
    <w:rsid w:val="00C40726"/>
    <w:rsid w:val="00C40947"/>
    <w:rsid w:val="00C40EA1"/>
    <w:rsid w:val="00C41564"/>
    <w:rsid w:val="00C417C1"/>
    <w:rsid w:val="00C418A8"/>
    <w:rsid w:val="00C419C2"/>
    <w:rsid w:val="00C41F2D"/>
    <w:rsid w:val="00C4320F"/>
    <w:rsid w:val="00C43719"/>
    <w:rsid w:val="00C43E1F"/>
    <w:rsid w:val="00C44230"/>
    <w:rsid w:val="00C44B6A"/>
    <w:rsid w:val="00C44F16"/>
    <w:rsid w:val="00C450F0"/>
    <w:rsid w:val="00C45BE0"/>
    <w:rsid w:val="00C45C5B"/>
    <w:rsid w:val="00C45E44"/>
    <w:rsid w:val="00C45FA5"/>
    <w:rsid w:val="00C45FC9"/>
    <w:rsid w:val="00C46265"/>
    <w:rsid w:val="00C463D3"/>
    <w:rsid w:val="00C46687"/>
    <w:rsid w:val="00C46EA1"/>
    <w:rsid w:val="00C4703C"/>
    <w:rsid w:val="00C470C4"/>
    <w:rsid w:val="00C471E2"/>
    <w:rsid w:val="00C473EB"/>
    <w:rsid w:val="00C47534"/>
    <w:rsid w:val="00C5016D"/>
    <w:rsid w:val="00C501A1"/>
    <w:rsid w:val="00C50AA7"/>
    <w:rsid w:val="00C50B98"/>
    <w:rsid w:val="00C50E67"/>
    <w:rsid w:val="00C51C39"/>
    <w:rsid w:val="00C51CF1"/>
    <w:rsid w:val="00C521E5"/>
    <w:rsid w:val="00C52849"/>
    <w:rsid w:val="00C5317E"/>
    <w:rsid w:val="00C5395F"/>
    <w:rsid w:val="00C53D85"/>
    <w:rsid w:val="00C55049"/>
    <w:rsid w:val="00C5609B"/>
    <w:rsid w:val="00C564C9"/>
    <w:rsid w:val="00C565D5"/>
    <w:rsid w:val="00C56706"/>
    <w:rsid w:val="00C57158"/>
    <w:rsid w:val="00C571DC"/>
    <w:rsid w:val="00C57471"/>
    <w:rsid w:val="00C57608"/>
    <w:rsid w:val="00C57741"/>
    <w:rsid w:val="00C57801"/>
    <w:rsid w:val="00C57BA3"/>
    <w:rsid w:val="00C57E6D"/>
    <w:rsid w:val="00C6009E"/>
    <w:rsid w:val="00C60167"/>
    <w:rsid w:val="00C60414"/>
    <w:rsid w:val="00C605DA"/>
    <w:rsid w:val="00C60818"/>
    <w:rsid w:val="00C60ECD"/>
    <w:rsid w:val="00C61255"/>
    <w:rsid w:val="00C61934"/>
    <w:rsid w:val="00C61B71"/>
    <w:rsid w:val="00C624D2"/>
    <w:rsid w:val="00C627BD"/>
    <w:rsid w:val="00C627DC"/>
    <w:rsid w:val="00C62D1C"/>
    <w:rsid w:val="00C631D2"/>
    <w:rsid w:val="00C632EF"/>
    <w:rsid w:val="00C6352C"/>
    <w:rsid w:val="00C63C48"/>
    <w:rsid w:val="00C63D8D"/>
    <w:rsid w:val="00C64651"/>
    <w:rsid w:val="00C64951"/>
    <w:rsid w:val="00C64BBB"/>
    <w:rsid w:val="00C64D06"/>
    <w:rsid w:val="00C65383"/>
    <w:rsid w:val="00C657C7"/>
    <w:rsid w:val="00C65C65"/>
    <w:rsid w:val="00C65F47"/>
    <w:rsid w:val="00C663DB"/>
    <w:rsid w:val="00C6675E"/>
    <w:rsid w:val="00C669B4"/>
    <w:rsid w:val="00C66BE7"/>
    <w:rsid w:val="00C673EF"/>
    <w:rsid w:val="00C6758F"/>
    <w:rsid w:val="00C7009A"/>
    <w:rsid w:val="00C700DA"/>
    <w:rsid w:val="00C702D7"/>
    <w:rsid w:val="00C709E8"/>
    <w:rsid w:val="00C70A0E"/>
    <w:rsid w:val="00C71309"/>
    <w:rsid w:val="00C71335"/>
    <w:rsid w:val="00C71513"/>
    <w:rsid w:val="00C71DB4"/>
    <w:rsid w:val="00C71F33"/>
    <w:rsid w:val="00C720C2"/>
    <w:rsid w:val="00C7219E"/>
    <w:rsid w:val="00C72941"/>
    <w:rsid w:val="00C72980"/>
    <w:rsid w:val="00C73019"/>
    <w:rsid w:val="00C7303F"/>
    <w:rsid w:val="00C73AE2"/>
    <w:rsid w:val="00C7421A"/>
    <w:rsid w:val="00C74AE6"/>
    <w:rsid w:val="00C74B89"/>
    <w:rsid w:val="00C74D37"/>
    <w:rsid w:val="00C75C4A"/>
    <w:rsid w:val="00C75CCC"/>
    <w:rsid w:val="00C75DD1"/>
    <w:rsid w:val="00C75F8C"/>
    <w:rsid w:val="00C760D8"/>
    <w:rsid w:val="00C76353"/>
    <w:rsid w:val="00C7662F"/>
    <w:rsid w:val="00C7737A"/>
    <w:rsid w:val="00C80026"/>
    <w:rsid w:val="00C80488"/>
    <w:rsid w:val="00C804B3"/>
    <w:rsid w:val="00C804C4"/>
    <w:rsid w:val="00C805C6"/>
    <w:rsid w:val="00C82092"/>
    <w:rsid w:val="00C82302"/>
    <w:rsid w:val="00C824C7"/>
    <w:rsid w:val="00C8264C"/>
    <w:rsid w:val="00C82DEE"/>
    <w:rsid w:val="00C82E33"/>
    <w:rsid w:val="00C82FC1"/>
    <w:rsid w:val="00C831A8"/>
    <w:rsid w:val="00C832C6"/>
    <w:rsid w:val="00C833CF"/>
    <w:rsid w:val="00C83AFC"/>
    <w:rsid w:val="00C83CEF"/>
    <w:rsid w:val="00C83FDF"/>
    <w:rsid w:val="00C8407D"/>
    <w:rsid w:val="00C841BF"/>
    <w:rsid w:val="00C84868"/>
    <w:rsid w:val="00C84935"/>
    <w:rsid w:val="00C84BB8"/>
    <w:rsid w:val="00C84C56"/>
    <w:rsid w:val="00C84C71"/>
    <w:rsid w:val="00C84D15"/>
    <w:rsid w:val="00C851AD"/>
    <w:rsid w:val="00C85A44"/>
    <w:rsid w:val="00C85E16"/>
    <w:rsid w:val="00C85E9C"/>
    <w:rsid w:val="00C865C8"/>
    <w:rsid w:val="00C86C54"/>
    <w:rsid w:val="00C86EC3"/>
    <w:rsid w:val="00C86F88"/>
    <w:rsid w:val="00C87AA8"/>
    <w:rsid w:val="00C87C06"/>
    <w:rsid w:val="00C87CEA"/>
    <w:rsid w:val="00C90332"/>
    <w:rsid w:val="00C90521"/>
    <w:rsid w:val="00C90C14"/>
    <w:rsid w:val="00C90E9A"/>
    <w:rsid w:val="00C9174B"/>
    <w:rsid w:val="00C91A1C"/>
    <w:rsid w:val="00C91A84"/>
    <w:rsid w:val="00C91BC0"/>
    <w:rsid w:val="00C91DA8"/>
    <w:rsid w:val="00C91F79"/>
    <w:rsid w:val="00C92110"/>
    <w:rsid w:val="00C92896"/>
    <w:rsid w:val="00C92F2B"/>
    <w:rsid w:val="00C93A68"/>
    <w:rsid w:val="00C93B55"/>
    <w:rsid w:val="00C94018"/>
    <w:rsid w:val="00C94416"/>
    <w:rsid w:val="00C94466"/>
    <w:rsid w:val="00C94AB5"/>
    <w:rsid w:val="00C94C2C"/>
    <w:rsid w:val="00C950C3"/>
    <w:rsid w:val="00C95C75"/>
    <w:rsid w:val="00C95CE6"/>
    <w:rsid w:val="00C95E6C"/>
    <w:rsid w:val="00C96082"/>
    <w:rsid w:val="00C96AE9"/>
    <w:rsid w:val="00C96C84"/>
    <w:rsid w:val="00C96DD6"/>
    <w:rsid w:val="00C973CC"/>
    <w:rsid w:val="00C9747E"/>
    <w:rsid w:val="00C97755"/>
    <w:rsid w:val="00C97FFB"/>
    <w:rsid w:val="00CA08B0"/>
    <w:rsid w:val="00CA095A"/>
    <w:rsid w:val="00CA129C"/>
    <w:rsid w:val="00CA1696"/>
    <w:rsid w:val="00CA19C2"/>
    <w:rsid w:val="00CA1B46"/>
    <w:rsid w:val="00CA1D34"/>
    <w:rsid w:val="00CA2B2C"/>
    <w:rsid w:val="00CA2B7D"/>
    <w:rsid w:val="00CA2DFC"/>
    <w:rsid w:val="00CA2E35"/>
    <w:rsid w:val="00CA2E38"/>
    <w:rsid w:val="00CA37D7"/>
    <w:rsid w:val="00CA3D39"/>
    <w:rsid w:val="00CA3DDD"/>
    <w:rsid w:val="00CA3F72"/>
    <w:rsid w:val="00CA3FEB"/>
    <w:rsid w:val="00CA4800"/>
    <w:rsid w:val="00CA48A8"/>
    <w:rsid w:val="00CA4AFA"/>
    <w:rsid w:val="00CA4C9E"/>
    <w:rsid w:val="00CA4D05"/>
    <w:rsid w:val="00CA52D8"/>
    <w:rsid w:val="00CA541E"/>
    <w:rsid w:val="00CA68B2"/>
    <w:rsid w:val="00CA68DD"/>
    <w:rsid w:val="00CA6C29"/>
    <w:rsid w:val="00CA6DB6"/>
    <w:rsid w:val="00CA7674"/>
    <w:rsid w:val="00CA7CC6"/>
    <w:rsid w:val="00CB02CB"/>
    <w:rsid w:val="00CB046E"/>
    <w:rsid w:val="00CB05B8"/>
    <w:rsid w:val="00CB15E0"/>
    <w:rsid w:val="00CB19A7"/>
    <w:rsid w:val="00CB1D5F"/>
    <w:rsid w:val="00CB1DCA"/>
    <w:rsid w:val="00CB21EC"/>
    <w:rsid w:val="00CB2CB9"/>
    <w:rsid w:val="00CB2E3A"/>
    <w:rsid w:val="00CB2FA8"/>
    <w:rsid w:val="00CB302B"/>
    <w:rsid w:val="00CB32F1"/>
    <w:rsid w:val="00CB39D5"/>
    <w:rsid w:val="00CB3F8C"/>
    <w:rsid w:val="00CB3FAD"/>
    <w:rsid w:val="00CB42DA"/>
    <w:rsid w:val="00CB44ED"/>
    <w:rsid w:val="00CB4E2E"/>
    <w:rsid w:val="00CB5145"/>
    <w:rsid w:val="00CB5158"/>
    <w:rsid w:val="00CB5392"/>
    <w:rsid w:val="00CB5BF6"/>
    <w:rsid w:val="00CB5E66"/>
    <w:rsid w:val="00CB6146"/>
    <w:rsid w:val="00CB64B5"/>
    <w:rsid w:val="00CB65EB"/>
    <w:rsid w:val="00CB6689"/>
    <w:rsid w:val="00CB69E6"/>
    <w:rsid w:val="00CB6BDA"/>
    <w:rsid w:val="00CB7270"/>
    <w:rsid w:val="00CB775B"/>
    <w:rsid w:val="00CB7D8A"/>
    <w:rsid w:val="00CB7F47"/>
    <w:rsid w:val="00CC05C9"/>
    <w:rsid w:val="00CC06DC"/>
    <w:rsid w:val="00CC0899"/>
    <w:rsid w:val="00CC0B3B"/>
    <w:rsid w:val="00CC0D42"/>
    <w:rsid w:val="00CC0E9E"/>
    <w:rsid w:val="00CC13F2"/>
    <w:rsid w:val="00CC1A2F"/>
    <w:rsid w:val="00CC205A"/>
    <w:rsid w:val="00CC214C"/>
    <w:rsid w:val="00CC226C"/>
    <w:rsid w:val="00CC28CD"/>
    <w:rsid w:val="00CC2ABE"/>
    <w:rsid w:val="00CC2DD9"/>
    <w:rsid w:val="00CC2F24"/>
    <w:rsid w:val="00CC3422"/>
    <w:rsid w:val="00CC360B"/>
    <w:rsid w:val="00CC37F9"/>
    <w:rsid w:val="00CC3B3D"/>
    <w:rsid w:val="00CC3CA1"/>
    <w:rsid w:val="00CC3CA4"/>
    <w:rsid w:val="00CC3DFB"/>
    <w:rsid w:val="00CC45A4"/>
    <w:rsid w:val="00CC4638"/>
    <w:rsid w:val="00CC581B"/>
    <w:rsid w:val="00CC5E0B"/>
    <w:rsid w:val="00CC5EB7"/>
    <w:rsid w:val="00CC6579"/>
    <w:rsid w:val="00CC6A06"/>
    <w:rsid w:val="00CC6A38"/>
    <w:rsid w:val="00CC6C1C"/>
    <w:rsid w:val="00CC714E"/>
    <w:rsid w:val="00CC75AD"/>
    <w:rsid w:val="00CC7F19"/>
    <w:rsid w:val="00CD00B9"/>
    <w:rsid w:val="00CD0191"/>
    <w:rsid w:val="00CD04A1"/>
    <w:rsid w:val="00CD064A"/>
    <w:rsid w:val="00CD06C0"/>
    <w:rsid w:val="00CD0BD1"/>
    <w:rsid w:val="00CD0E5C"/>
    <w:rsid w:val="00CD0F52"/>
    <w:rsid w:val="00CD16E8"/>
    <w:rsid w:val="00CD19CE"/>
    <w:rsid w:val="00CD19F5"/>
    <w:rsid w:val="00CD1CD0"/>
    <w:rsid w:val="00CD1D28"/>
    <w:rsid w:val="00CD1FC8"/>
    <w:rsid w:val="00CD2108"/>
    <w:rsid w:val="00CD2221"/>
    <w:rsid w:val="00CD22E3"/>
    <w:rsid w:val="00CD2544"/>
    <w:rsid w:val="00CD2AD7"/>
    <w:rsid w:val="00CD2C74"/>
    <w:rsid w:val="00CD30C1"/>
    <w:rsid w:val="00CD30C5"/>
    <w:rsid w:val="00CD3152"/>
    <w:rsid w:val="00CD3859"/>
    <w:rsid w:val="00CD3ED9"/>
    <w:rsid w:val="00CD3FCC"/>
    <w:rsid w:val="00CD4295"/>
    <w:rsid w:val="00CD43E4"/>
    <w:rsid w:val="00CD453E"/>
    <w:rsid w:val="00CD489B"/>
    <w:rsid w:val="00CD4A2A"/>
    <w:rsid w:val="00CD513E"/>
    <w:rsid w:val="00CD527A"/>
    <w:rsid w:val="00CD5AAC"/>
    <w:rsid w:val="00CD5C23"/>
    <w:rsid w:val="00CD5CA7"/>
    <w:rsid w:val="00CD5E0C"/>
    <w:rsid w:val="00CD5E48"/>
    <w:rsid w:val="00CD5E5F"/>
    <w:rsid w:val="00CD5FEF"/>
    <w:rsid w:val="00CD6458"/>
    <w:rsid w:val="00CD70C8"/>
    <w:rsid w:val="00CD76C5"/>
    <w:rsid w:val="00CD77CE"/>
    <w:rsid w:val="00CD7B5C"/>
    <w:rsid w:val="00CD7C9E"/>
    <w:rsid w:val="00CD7CEE"/>
    <w:rsid w:val="00CD7DD1"/>
    <w:rsid w:val="00CD7FC3"/>
    <w:rsid w:val="00CE024B"/>
    <w:rsid w:val="00CE039C"/>
    <w:rsid w:val="00CE03F6"/>
    <w:rsid w:val="00CE052D"/>
    <w:rsid w:val="00CE0E10"/>
    <w:rsid w:val="00CE0F9F"/>
    <w:rsid w:val="00CE1039"/>
    <w:rsid w:val="00CE1194"/>
    <w:rsid w:val="00CE1559"/>
    <w:rsid w:val="00CE15FD"/>
    <w:rsid w:val="00CE1A80"/>
    <w:rsid w:val="00CE1B81"/>
    <w:rsid w:val="00CE1DF2"/>
    <w:rsid w:val="00CE22E4"/>
    <w:rsid w:val="00CE291E"/>
    <w:rsid w:val="00CE2EC2"/>
    <w:rsid w:val="00CE369D"/>
    <w:rsid w:val="00CE3771"/>
    <w:rsid w:val="00CE3BC6"/>
    <w:rsid w:val="00CE3F14"/>
    <w:rsid w:val="00CE4068"/>
    <w:rsid w:val="00CE4809"/>
    <w:rsid w:val="00CE491C"/>
    <w:rsid w:val="00CE4C1F"/>
    <w:rsid w:val="00CE4F06"/>
    <w:rsid w:val="00CE5E10"/>
    <w:rsid w:val="00CE62AD"/>
    <w:rsid w:val="00CE6C1A"/>
    <w:rsid w:val="00CE6DE5"/>
    <w:rsid w:val="00CE6EEB"/>
    <w:rsid w:val="00CE7545"/>
    <w:rsid w:val="00CE7C41"/>
    <w:rsid w:val="00CF010B"/>
    <w:rsid w:val="00CF070E"/>
    <w:rsid w:val="00CF09C3"/>
    <w:rsid w:val="00CF0AEE"/>
    <w:rsid w:val="00CF0ECE"/>
    <w:rsid w:val="00CF10F5"/>
    <w:rsid w:val="00CF14E2"/>
    <w:rsid w:val="00CF17B1"/>
    <w:rsid w:val="00CF1973"/>
    <w:rsid w:val="00CF1BEE"/>
    <w:rsid w:val="00CF22A3"/>
    <w:rsid w:val="00CF2331"/>
    <w:rsid w:val="00CF24C5"/>
    <w:rsid w:val="00CF25D4"/>
    <w:rsid w:val="00CF2968"/>
    <w:rsid w:val="00CF3157"/>
    <w:rsid w:val="00CF3D02"/>
    <w:rsid w:val="00CF433E"/>
    <w:rsid w:val="00CF48F5"/>
    <w:rsid w:val="00CF517C"/>
    <w:rsid w:val="00CF5DA7"/>
    <w:rsid w:val="00CF6428"/>
    <w:rsid w:val="00CF656D"/>
    <w:rsid w:val="00CF65FA"/>
    <w:rsid w:val="00CF73B2"/>
    <w:rsid w:val="00CF7905"/>
    <w:rsid w:val="00CF7F72"/>
    <w:rsid w:val="00D002E1"/>
    <w:rsid w:val="00D00407"/>
    <w:rsid w:val="00D005F9"/>
    <w:rsid w:val="00D00822"/>
    <w:rsid w:val="00D01291"/>
    <w:rsid w:val="00D02112"/>
    <w:rsid w:val="00D021EE"/>
    <w:rsid w:val="00D02FB2"/>
    <w:rsid w:val="00D0359A"/>
    <w:rsid w:val="00D03C10"/>
    <w:rsid w:val="00D03F91"/>
    <w:rsid w:val="00D04653"/>
    <w:rsid w:val="00D04935"/>
    <w:rsid w:val="00D04A26"/>
    <w:rsid w:val="00D0524F"/>
    <w:rsid w:val="00D058A5"/>
    <w:rsid w:val="00D05964"/>
    <w:rsid w:val="00D05BC7"/>
    <w:rsid w:val="00D05FB3"/>
    <w:rsid w:val="00D060E2"/>
    <w:rsid w:val="00D0625A"/>
    <w:rsid w:val="00D06786"/>
    <w:rsid w:val="00D06798"/>
    <w:rsid w:val="00D073B5"/>
    <w:rsid w:val="00D075D1"/>
    <w:rsid w:val="00D07ABE"/>
    <w:rsid w:val="00D07C52"/>
    <w:rsid w:val="00D104AF"/>
    <w:rsid w:val="00D1066A"/>
    <w:rsid w:val="00D1079E"/>
    <w:rsid w:val="00D10C06"/>
    <w:rsid w:val="00D11051"/>
    <w:rsid w:val="00D11BE9"/>
    <w:rsid w:val="00D11F0E"/>
    <w:rsid w:val="00D12DED"/>
    <w:rsid w:val="00D13BAF"/>
    <w:rsid w:val="00D13E74"/>
    <w:rsid w:val="00D140A8"/>
    <w:rsid w:val="00D1452D"/>
    <w:rsid w:val="00D14C5D"/>
    <w:rsid w:val="00D152F7"/>
    <w:rsid w:val="00D156C7"/>
    <w:rsid w:val="00D15BF0"/>
    <w:rsid w:val="00D15C25"/>
    <w:rsid w:val="00D15E95"/>
    <w:rsid w:val="00D1607C"/>
    <w:rsid w:val="00D1618B"/>
    <w:rsid w:val="00D16AEE"/>
    <w:rsid w:val="00D16CBF"/>
    <w:rsid w:val="00D16E86"/>
    <w:rsid w:val="00D175F7"/>
    <w:rsid w:val="00D17817"/>
    <w:rsid w:val="00D1788A"/>
    <w:rsid w:val="00D17A78"/>
    <w:rsid w:val="00D17B15"/>
    <w:rsid w:val="00D202F6"/>
    <w:rsid w:val="00D203C0"/>
    <w:rsid w:val="00D20574"/>
    <w:rsid w:val="00D205D0"/>
    <w:rsid w:val="00D2067C"/>
    <w:rsid w:val="00D20737"/>
    <w:rsid w:val="00D20979"/>
    <w:rsid w:val="00D20B89"/>
    <w:rsid w:val="00D20CE4"/>
    <w:rsid w:val="00D2109A"/>
    <w:rsid w:val="00D212FD"/>
    <w:rsid w:val="00D21F42"/>
    <w:rsid w:val="00D22066"/>
    <w:rsid w:val="00D221DD"/>
    <w:rsid w:val="00D223B2"/>
    <w:rsid w:val="00D235E8"/>
    <w:rsid w:val="00D239DD"/>
    <w:rsid w:val="00D2460C"/>
    <w:rsid w:val="00D255CF"/>
    <w:rsid w:val="00D255FA"/>
    <w:rsid w:val="00D25815"/>
    <w:rsid w:val="00D25F35"/>
    <w:rsid w:val="00D26507"/>
    <w:rsid w:val="00D2663D"/>
    <w:rsid w:val="00D267B5"/>
    <w:rsid w:val="00D2680E"/>
    <w:rsid w:val="00D26A0A"/>
    <w:rsid w:val="00D27149"/>
    <w:rsid w:val="00D2742A"/>
    <w:rsid w:val="00D27C65"/>
    <w:rsid w:val="00D30B13"/>
    <w:rsid w:val="00D31E4C"/>
    <w:rsid w:val="00D321D7"/>
    <w:rsid w:val="00D326AC"/>
    <w:rsid w:val="00D3298E"/>
    <w:rsid w:val="00D32FE5"/>
    <w:rsid w:val="00D3300C"/>
    <w:rsid w:val="00D330B8"/>
    <w:rsid w:val="00D33172"/>
    <w:rsid w:val="00D331EC"/>
    <w:rsid w:val="00D33225"/>
    <w:rsid w:val="00D33272"/>
    <w:rsid w:val="00D3341C"/>
    <w:rsid w:val="00D334D8"/>
    <w:rsid w:val="00D334FD"/>
    <w:rsid w:val="00D3387A"/>
    <w:rsid w:val="00D33A98"/>
    <w:rsid w:val="00D33D3C"/>
    <w:rsid w:val="00D34089"/>
    <w:rsid w:val="00D34453"/>
    <w:rsid w:val="00D345CB"/>
    <w:rsid w:val="00D34695"/>
    <w:rsid w:val="00D350D1"/>
    <w:rsid w:val="00D352FA"/>
    <w:rsid w:val="00D35313"/>
    <w:rsid w:val="00D35AE1"/>
    <w:rsid w:val="00D35B55"/>
    <w:rsid w:val="00D35C3B"/>
    <w:rsid w:val="00D35C91"/>
    <w:rsid w:val="00D360E4"/>
    <w:rsid w:val="00D36715"/>
    <w:rsid w:val="00D36718"/>
    <w:rsid w:val="00D36C08"/>
    <w:rsid w:val="00D36D6D"/>
    <w:rsid w:val="00D37843"/>
    <w:rsid w:val="00D37981"/>
    <w:rsid w:val="00D37B8F"/>
    <w:rsid w:val="00D37C29"/>
    <w:rsid w:val="00D37E25"/>
    <w:rsid w:val="00D411CC"/>
    <w:rsid w:val="00D4156D"/>
    <w:rsid w:val="00D428AA"/>
    <w:rsid w:val="00D42E33"/>
    <w:rsid w:val="00D43D46"/>
    <w:rsid w:val="00D44217"/>
    <w:rsid w:val="00D447E8"/>
    <w:rsid w:val="00D449CF"/>
    <w:rsid w:val="00D44F9B"/>
    <w:rsid w:val="00D4543F"/>
    <w:rsid w:val="00D455C5"/>
    <w:rsid w:val="00D4568B"/>
    <w:rsid w:val="00D45932"/>
    <w:rsid w:val="00D45ED7"/>
    <w:rsid w:val="00D46285"/>
    <w:rsid w:val="00D46533"/>
    <w:rsid w:val="00D46BAE"/>
    <w:rsid w:val="00D46CA8"/>
    <w:rsid w:val="00D46D53"/>
    <w:rsid w:val="00D46DB1"/>
    <w:rsid w:val="00D46E86"/>
    <w:rsid w:val="00D471BD"/>
    <w:rsid w:val="00D471FA"/>
    <w:rsid w:val="00D474AF"/>
    <w:rsid w:val="00D500E6"/>
    <w:rsid w:val="00D505B3"/>
    <w:rsid w:val="00D51F17"/>
    <w:rsid w:val="00D5204F"/>
    <w:rsid w:val="00D5269C"/>
    <w:rsid w:val="00D528FB"/>
    <w:rsid w:val="00D536DB"/>
    <w:rsid w:val="00D540D8"/>
    <w:rsid w:val="00D54976"/>
    <w:rsid w:val="00D549FA"/>
    <w:rsid w:val="00D55822"/>
    <w:rsid w:val="00D55B0C"/>
    <w:rsid w:val="00D55DF2"/>
    <w:rsid w:val="00D55E91"/>
    <w:rsid w:val="00D56135"/>
    <w:rsid w:val="00D56862"/>
    <w:rsid w:val="00D56C33"/>
    <w:rsid w:val="00D56EB3"/>
    <w:rsid w:val="00D570FA"/>
    <w:rsid w:val="00D57511"/>
    <w:rsid w:val="00D578EE"/>
    <w:rsid w:val="00D57A18"/>
    <w:rsid w:val="00D57AF4"/>
    <w:rsid w:val="00D57CC6"/>
    <w:rsid w:val="00D60556"/>
    <w:rsid w:val="00D607BE"/>
    <w:rsid w:val="00D60C3D"/>
    <w:rsid w:val="00D60E5A"/>
    <w:rsid w:val="00D61370"/>
    <w:rsid w:val="00D6197B"/>
    <w:rsid w:val="00D61B33"/>
    <w:rsid w:val="00D61B6E"/>
    <w:rsid w:val="00D61E4C"/>
    <w:rsid w:val="00D622BC"/>
    <w:rsid w:val="00D623FE"/>
    <w:rsid w:val="00D6268C"/>
    <w:rsid w:val="00D6288A"/>
    <w:rsid w:val="00D6293B"/>
    <w:rsid w:val="00D62950"/>
    <w:rsid w:val="00D62BB9"/>
    <w:rsid w:val="00D632E7"/>
    <w:rsid w:val="00D635D7"/>
    <w:rsid w:val="00D6379F"/>
    <w:rsid w:val="00D64287"/>
    <w:rsid w:val="00D642C6"/>
    <w:rsid w:val="00D644EC"/>
    <w:rsid w:val="00D6458B"/>
    <w:rsid w:val="00D64D54"/>
    <w:rsid w:val="00D64E98"/>
    <w:rsid w:val="00D64F3E"/>
    <w:rsid w:val="00D6509D"/>
    <w:rsid w:val="00D65350"/>
    <w:rsid w:val="00D658F1"/>
    <w:rsid w:val="00D65C88"/>
    <w:rsid w:val="00D65D0E"/>
    <w:rsid w:val="00D6602C"/>
    <w:rsid w:val="00D6621A"/>
    <w:rsid w:val="00D66707"/>
    <w:rsid w:val="00D66896"/>
    <w:rsid w:val="00D66C8F"/>
    <w:rsid w:val="00D67260"/>
    <w:rsid w:val="00D67395"/>
    <w:rsid w:val="00D67529"/>
    <w:rsid w:val="00D67621"/>
    <w:rsid w:val="00D67D72"/>
    <w:rsid w:val="00D67DDF"/>
    <w:rsid w:val="00D7097E"/>
    <w:rsid w:val="00D70987"/>
    <w:rsid w:val="00D70EAA"/>
    <w:rsid w:val="00D715DD"/>
    <w:rsid w:val="00D71641"/>
    <w:rsid w:val="00D716A8"/>
    <w:rsid w:val="00D71B9B"/>
    <w:rsid w:val="00D71C66"/>
    <w:rsid w:val="00D7266C"/>
    <w:rsid w:val="00D7299D"/>
    <w:rsid w:val="00D72C0F"/>
    <w:rsid w:val="00D72CCE"/>
    <w:rsid w:val="00D72DE5"/>
    <w:rsid w:val="00D73633"/>
    <w:rsid w:val="00D73EAA"/>
    <w:rsid w:val="00D748F8"/>
    <w:rsid w:val="00D7563A"/>
    <w:rsid w:val="00D756DA"/>
    <w:rsid w:val="00D759B1"/>
    <w:rsid w:val="00D759B3"/>
    <w:rsid w:val="00D75B13"/>
    <w:rsid w:val="00D75B46"/>
    <w:rsid w:val="00D7673C"/>
    <w:rsid w:val="00D76911"/>
    <w:rsid w:val="00D76EED"/>
    <w:rsid w:val="00D77209"/>
    <w:rsid w:val="00D77E56"/>
    <w:rsid w:val="00D803BB"/>
    <w:rsid w:val="00D81177"/>
    <w:rsid w:val="00D8153F"/>
    <w:rsid w:val="00D81874"/>
    <w:rsid w:val="00D8234B"/>
    <w:rsid w:val="00D82452"/>
    <w:rsid w:val="00D82616"/>
    <w:rsid w:val="00D82735"/>
    <w:rsid w:val="00D82920"/>
    <w:rsid w:val="00D82A18"/>
    <w:rsid w:val="00D837DA"/>
    <w:rsid w:val="00D83B45"/>
    <w:rsid w:val="00D84129"/>
    <w:rsid w:val="00D84395"/>
    <w:rsid w:val="00D846F3"/>
    <w:rsid w:val="00D849FC"/>
    <w:rsid w:val="00D85A8D"/>
    <w:rsid w:val="00D85E98"/>
    <w:rsid w:val="00D85FE3"/>
    <w:rsid w:val="00D86799"/>
    <w:rsid w:val="00D86817"/>
    <w:rsid w:val="00D868A6"/>
    <w:rsid w:val="00D87070"/>
    <w:rsid w:val="00D8726E"/>
    <w:rsid w:val="00D872A9"/>
    <w:rsid w:val="00D87338"/>
    <w:rsid w:val="00D87F9C"/>
    <w:rsid w:val="00D900E1"/>
    <w:rsid w:val="00D9045F"/>
    <w:rsid w:val="00D90D58"/>
    <w:rsid w:val="00D90D6B"/>
    <w:rsid w:val="00D90F3E"/>
    <w:rsid w:val="00D9109B"/>
    <w:rsid w:val="00D911A6"/>
    <w:rsid w:val="00D91302"/>
    <w:rsid w:val="00D91670"/>
    <w:rsid w:val="00D9209B"/>
    <w:rsid w:val="00D923BD"/>
    <w:rsid w:val="00D92DE4"/>
    <w:rsid w:val="00D930BB"/>
    <w:rsid w:val="00D93169"/>
    <w:rsid w:val="00D931C9"/>
    <w:rsid w:val="00D93278"/>
    <w:rsid w:val="00D9349E"/>
    <w:rsid w:val="00D936DF"/>
    <w:rsid w:val="00D9376B"/>
    <w:rsid w:val="00D93A2E"/>
    <w:rsid w:val="00D93D19"/>
    <w:rsid w:val="00D93D64"/>
    <w:rsid w:val="00D95122"/>
    <w:rsid w:val="00D95876"/>
    <w:rsid w:val="00D960C5"/>
    <w:rsid w:val="00D961AF"/>
    <w:rsid w:val="00D961CF"/>
    <w:rsid w:val="00D965B0"/>
    <w:rsid w:val="00D96775"/>
    <w:rsid w:val="00D96E32"/>
    <w:rsid w:val="00D96F74"/>
    <w:rsid w:val="00D97004"/>
    <w:rsid w:val="00D9703A"/>
    <w:rsid w:val="00D97055"/>
    <w:rsid w:val="00D9732B"/>
    <w:rsid w:val="00D978F8"/>
    <w:rsid w:val="00DA045B"/>
    <w:rsid w:val="00DA06A2"/>
    <w:rsid w:val="00DA07AA"/>
    <w:rsid w:val="00DA0AC1"/>
    <w:rsid w:val="00DA0BD9"/>
    <w:rsid w:val="00DA0DA2"/>
    <w:rsid w:val="00DA0E0A"/>
    <w:rsid w:val="00DA0F96"/>
    <w:rsid w:val="00DA178F"/>
    <w:rsid w:val="00DA1CB9"/>
    <w:rsid w:val="00DA21CA"/>
    <w:rsid w:val="00DA26F8"/>
    <w:rsid w:val="00DA27C1"/>
    <w:rsid w:val="00DA2808"/>
    <w:rsid w:val="00DA300A"/>
    <w:rsid w:val="00DA317C"/>
    <w:rsid w:val="00DA3432"/>
    <w:rsid w:val="00DA3B99"/>
    <w:rsid w:val="00DA3CE1"/>
    <w:rsid w:val="00DA3E08"/>
    <w:rsid w:val="00DA49F0"/>
    <w:rsid w:val="00DA4D3B"/>
    <w:rsid w:val="00DA4F80"/>
    <w:rsid w:val="00DA5A95"/>
    <w:rsid w:val="00DA5CB2"/>
    <w:rsid w:val="00DA5E30"/>
    <w:rsid w:val="00DA606C"/>
    <w:rsid w:val="00DA6076"/>
    <w:rsid w:val="00DA6685"/>
    <w:rsid w:val="00DA694F"/>
    <w:rsid w:val="00DA6C35"/>
    <w:rsid w:val="00DB010B"/>
    <w:rsid w:val="00DB04AC"/>
    <w:rsid w:val="00DB0C6B"/>
    <w:rsid w:val="00DB0C70"/>
    <w:rsid w:val="00DB0E7A"/>
    <w:rsid w:val="00DB0F1E"/>
    <w:rsid w:val="00DB118F"/>
    <w:rsid w:val="00DB1367"/>
    <w:rsid w:val="00DB13CC"/>
    <w:rsid w:val="00DB1BFE"/>
    <w:rsid w:val="00DB21AC"/>
    <w:rsid w:val="00DB25D4"/>
    <w:rsid w:val="00DB2677"/>
    <w:rsid w:val="00DB2690"/>
    <w:rsid w:val="00DB27ED"/>
    <w:rsid w:val="00DB2B48"/>
    <w:rsid w:val="00DB31EB"/>
    <w:rsid w:val="00DB323F"/>
    <w:rsid w:val="00DB34DB"/>
    <w:rsid w:val="00DB3623"/>
    <w:rsid w:val="00DB3819"/>
    <w:rsid w:val="00DB3ED1"/>
    <w:rsid w:val="00DB3EF9"/>
    <w:rsid w:val="00DB4168"/>
    <w:rsid w:val="00DB41B1"/>
    <w:rsid w:val="00DB46A6"/>
    <w:rsid w:val="00DB4866"/>
    <w:rsid w:val="00DB4C67"/>
    <w:rsid w:val="00DB4C68"/>
    <w:rsid w:val="00DB542D"/>
    <w:rsid w:val="00DB5662"/>
    <w:rsid w:val="00DB5B69"/>
    <w:rsid w:val="00DB5E19"/>
    <w:rsid w:val="00DB5F27"/>
    <w:rsid w:val="00DB61C5"/>
    <w:rsid w:val="00DB6507"/>
    <w:rsid w:val="00DB6C02"/>
    <w:rsid w:val="00DB77DE"/>
    <w:rsid w:val="00DB790A"/>
    <w:rsid w:val="00DC03FD"/>
    <w:rsid w:val="00DC0DD3"/>
    <w:rsid w:val="00DC1456"/>
    <w:rsid w:val="00DC1F22"/>
    <w:rsid w:val="00DC2050"/>
    <w:rsid w:val="00DC241A"/>
    <w:rsid w:val="00DC2459"/>
    <w:rsid w:val="00DC2720"/>
    <w:rsid w:val="00DC32E0"/>
    <w:rsid w:val="00DC3387"/>
    <w:rsid w:val="00DC3DB6"/>
    <w:rsid w:val="00DC3EC4"/>
    <w:rsid w:val="00DC4366"/>
    <w:rsid w:val="00DC4BA1"/>
    <w:rsid w:val="00DC4BE0"/>
    <w:rsid w:val="00DC4F5E"/>
    <w:rsid w:val="00DC51E0"/>
    <w:rsid w:val="00DC573C"/>
    <w:rsid w:val="00DC593B"/>
    <w:rsid w:val="00DC5A5C"/>
    <w:rsid w:val="00DC5B27"/>
    <w:rsid w:val="00DC5CB7"/>
    <w:rsid w:val="00DC609F"/>
    <w:rsid w:val="00DC6333"/>
    <w:rsid w:val="00DC66BE"/>
    <w:rsid w:val="00DC6D5C"/>
    <w:rsid w:val="00DC6F47"/>
    <w:rsid w:val="00DC70F4"/>
    <w:rsid w:val="00DC7112"/>
    <w:rsid w:val="00DD02DD"/>
    <w:rsid w:val="00DD1033"/>
    <w:rsid w:val="00DD12AA"/>
    <w:rsid w:val="00DD1343"/>
    <w:rsid w:val="00DD13E5"/>
    <w:rsid w:val="00DD1525"/>
    <w:rsid w:val="00DD1A39"/>
    <w:rsid w:val="00DD24A4"/>
    <w:rsid w:val="00DD27ED"/>
    <w:rsid w:val="00DD2B61"/>
    <w:rsid w:val="00DD2D29"/>
    <w:rsid w:val="00DD2E07"/>
    <w:rsid w:val="00DD3454"/>
    <w:rsid w:val="00DD35C1"/>
    <w:rsid w:val="00DD37E1"/>
    <w:rsid w:val="00DD3826"/>
    <w:rsid w:val="00DD4118"/>
    <w:rsid w:val="00DD420E"/>
    <w:rsid w:val="00DD4660"/>
    <w:rsid w:val="00DD4687"/>
    <w:rsid w:val="00DD468F"/>
    <w:rsid w:val="00DD491C"/>
    <w:rsid w:val="00DD4E8F"/>
    <w:rsid w:val="00DD4F63"/>
    <w:rsid w:val="00DD5022"/>
    <w:rsid w:val="00DD5108"/>
    <w:rsid w:val="00DD578C"/>
    <w:rsid w:val="00DD592D"/>
    <w:rsid w:val="00DD6541"/>
    <w:rsid w:val="00DD683B"/>
    <w:rsid w:val="00DD6B82"/>
    <w:rsid w:val="00DD7782"/>
    <w:rsid w:val="00DD7EAE"/>
    <w:rsid w:val="00DE0274"/>
    <w:rsid w:val="00DE0A79"/>
    <w:rsid w:val="00DE0CB7"/>
    <w:rsid w:val="00DE0F1D"/>
    <w:rsid w:val="00DE13DC"/>
    <w:rsid w:val="00DE20F1"/>
    <w:rsid w:val="00DE26A5"/>
    <w:rsid w:val="00DE26C2"/>
    <w:rsid w:val="00DE2F44"/>
    <w:rsid w:val="00DE3C4A"/>
    <w:rsid w:val="00DE3D24"/>
    <w:rsid w:val="00DE3E0B"/>
    <w:rsid w:val="00DE3E13"/>
    <w:rsid w:val="00DE4018"/>
    <w:rsid w:val="00DE415D"/>
    <w:rsid w:val="00DE42C4"/>
    <w:rsid w:val="00DE452D"/>
    <w:rsid w:val="00DE464F"/>
    <w:rsid w:val="00DE46F6"/>
    <w:rsid w:val="00DE49E3"/>
    <w:rsid w:val="00DE4D3E"/>
    <w:rsid w:val="00DE5405"/>
    <w:rsid w:val="00DE55E4"/>
    <w:rsid w:val="00DE5742"/>
    <w:rsid w:val="00DE5B9A"/>
    <w:rsid w:val="00DE5C26"/>
    <w:rsid w:val="00DE5D03"/>
    <w:rsid w:val="00DE602D"/>
    <w:rsid w:val="00DE69CC"/>
    <w:rsid w:val="00DE6A5F"/>
    <w:rsid w:val="00DE6E42"/>
    <w:rsid w:val="00DE7072"/>
    <w:rsid w:val="00DE7163"/>
    <w:rsid w:val="00DE71ED"/>
    <w:rsid w:val="00DE724E"/>
    <w:rsid w:val="00DE762B"/>
    <w:rsid w:val="00DE7DF7"/>
    <w:rsid w:val="00DF0250"/>
    <w:rsid w:val="00DF02DD"/>
    <w:rsid w:val="00DF088F"/>
    <w:rsid w:val="00DF1C83"/>
    <w:rsid w:val="00DF1EE9"/>
    <w:rsid w:val="00DF1F14"/>
    <w:rsid w:val="00DF219F"/>
    <w:rsid w:val="00DF26FF"/>
    <w:rsid w:val="00DF27BB"/>
    <w:rsid w:val="00DF2AF0"/>
    <w:rsid w:val="00DF32E5"/>
    <w:rsid w:val="00DF342E"/>
    <w:rsid w:val="00DF40D4"/>
    <w:rsid w:val="00DF42AC"/>
    <w:rsid w:val="00DF4DBB"/>
    <w:rsid w:val="00DF4DD1"/>
    <w:rsid w:val="00DF54F9"/>
    <w:rsid w:val="00DF5590"/>
    <w:rsid w:val="00DF569E"/>
    <w:rsid w:val="00DF5705"/>
    <w:rsid w:val="00DF5AED"/>
    <w:rsid w:val="00DF5D47"/>
    <w:rsid w:val="00DF646F"/>
    <w:rsid w:val="00DF6BDA"/>
    <w:rsid w:val="00DF6CF9"/>
    <w:rsid w:val="00DF7033"/>
    <w:rsid w:val="00DF770E"/>
    <w:rsid w:val="00DF78B9"/>
    <w:rsid w:val="00DF7C43"/>
    <w:rsid w:val="00DF7E46"/>
    <w:rsid w:val="00E008A7"/>
    <w:rsid w:val="00E00D78"/>
    <w:rsid w:val="00E00F1B"/>
    <w:rsid w:val="00E0164B"/>
    <w:rsid w:val="00E01A0C"/>
    <w:rsid w:val="00E01B43"/>
    <w:rsid w:val="00E01F9B"/>
    <w:rsid w:val="00E02188"/>
    <w:rsid w:val="00E02322"/>
    <w:rsid w:val="00E02596"/>
    <w:rsid w:val="00E027A0"/>
    <w:rsid w:val="00E027E0"/>
    <w:rsid w:val="00E02972"/>
    <w:rsid w:val="00E02CE0"/>
    <w:rsid w:val="00E03114"/>
    <w:rsid w:val="00E03C7C"/>
    <w:rsid w:val="00E03D2D"/>
    <w:rsid w:val="00E03E89"/>
    <w:rsid w:val="00E041BA"/>
    <w:rsid w:val="00E041E8"/>
    <w:rsid w:val="00E0442B"/>
    <w:rsid w:val="00E045D3"/>
    <w:rsid w:val="00E045E8"/>
    <w:rsid w:val="00E04D9F"/>
    <w:rsid w:val="00E04EE0"/>
    <w:rsid w:val="00E05002"/>
    <w:rsid w:val="00E05337"/>
    <w:rsid w:val="00E055E9"/>
    <w:rsid w:val="00E0564A"/>
    <w:rsid w:val="00E05E0F"/>
    <w:rsid w:val="00E060F9"/>
    <w:rsid w:val="00E06254"/>
    <w:rsid w:val="00E06322"/>
    <w:rsid w:val="00E06467"/>
    <w:rsid w:val="00E0689C"/>
    <w:rsid w:val="00E06FA9"/>
    <w:rsid w:val="00E072ED"/>
    <w:rsid w:val="00E07397"/>
    <w:rsid w:val="00E07434"/>
    <w:rsid w:val="00E076DF"/>
    <w:rsid w:val="00E077EA"/>
    <w:rsid w:val="00E07BC4"/>
    <w:rsid w:val="00E10722"/>
    <w:rsid w:val="00E10937"/>
    <w:rsid w:val="00E10EF9"/>
    <w:rsid w:val="00E11F06"/>
    <w:rsid w:val="00E13530"/>
    <w:rsid w:val="00E1374A"/>
    <w:rsid w:val="00E13988"/>
    <w:rsid w:val="00E13AD5"/>
    <w:rsid w:val="00E13F1F"/>
    <w:rsid w:val="00E1407F"/>
    <w:rsid w:val="00E1435D"/>
    <w:rsid w:val="00E143FA"/>
    <w:rsid w:val="00E1443D"/>
    <w:rsid w:val="00E14A14"/>
    <w:rsid w:val="00E14A60"/>
    <w:rsid w:val="00E14AA1"/>
    <w:rsid w:val="00E14B5B"/>
    <w:rsid w:val="00E14D99"/>
    <w:rsid w:val="00E14ED3"/>
    <w:rsid w:val="00E1581F"/>
    <w:rsid w:val="00E169C7"/>
    <w:rsid w:val="00E16AE5"/>
    <w:rsid w:val="00E1714B"/>
    <w:rsid w:val="00E171D9"/>
    <w:rsid w:val="00E17835"/>
    <w:rsid w:val="00E1797D"/>
    <w:rsid w:val="00E17F54"/>
    <w:rsid w:val="00E2084C"/>
    <w:rsid w:val="00E20A73"/>
    <w:rsid w:val="00E2115B"/>
    <w:rsid w:val="00E211AA"/>
    <w:rsid w:val="00E21426"/>
    <w:rsid w:val="00E215CE"/>
    <w:rsid w:val="00E2166C"/>
    <w:rsid w:val="00E21725"/>
    <w:rsid w:val="00E21832"/>
    <w:rsid w:val="00E21C1B"/>
    <w:rsid w:val="00E21F70"/>
    <w:rsid w:val="00E2253C"/>
    <w:rsid w:val="00E22ABF"/>
    <w:rsid w:val="00E22FE1"/>
    <w:rsid w:val="00E23128"/>
    <w:rsid w:val="00E231DF"/>
    <w:rsid w:val="00E244A1"/>
    <w:rsid w:val="00E24910"/>
    <w:rsid w:val="00E25361"/>
    <w:rsid w:val="00E255ED"/>
    <w:rsid w:val="00E25653"/>
    <w:rsid w:val="00E258E4"/>
    <w:rsid w:val="00E259F1"/>
    <w:rsid w:val="00E25A17"/>
    <w:rsid w:val="00E25A8D"/>
    <w:rsid w:val="00E25E08"/>
    <w:rsid w:val="00E26068"/>
    <w:rsid w:val="00E26758"/>
    <w:rsid w:val="00E26ED4"/>
    <w:rsid w:val="00E26F2F"/>
    <w:rsid w:val="00E27068"/>
    <w:rsid w:val="00E2776A"/>
    <w:rsid w:val="00E3029D"/>
    <w:rsid w:val="00E30325"/>
    <w:rsid w:val="00E30437"/>
    <w:rsid w:val="00E30767"/>
    <w:rsid w:val="00E30B87"/>
    <w:rsid w:val="00E30FB5"/>
    <w:rsid w:val="00E312DA"/>
    <w:rsid w:val="00E312F6"/>
    <w:rsid w:val="00E31331"/>
    <w:rsid w:val="00E317C7"/>
    <w:rsid w:val="00E32309"/>
    <w:rsid w:val="00E329FA"/>
    <w:rsid w:val="00E32B1D"/>
    <w:rsid w:val="00E33191"/>
    <w:rsid w:val="00E333B4"/>
    <w:rsid w:val="00E339FD"/>
    <w:rsid w:val="00E33FA5"/>
    <w:rsid w:val="00E34947"/>
    <w:rsid w:val="00E34A52"/>
    <w:rsid w:val="00E34B5B"/>
    <w:rsid w:val="00E34CCD"/>
    <w:rsid w:val="00E34ED2"/>
    <w:rsid w:val="00E34F6D"/>
    <w:rsid w:val="00E34FFB"/>
    <w:rsid w:val="00E35840"/>
    <w:rsid w:val="00E35944"/>
    <w:rsid w:val="00E359CA"/>
    <w:rsid w:val="00E35FD7"/>
    <w:rsid w:val="00E369D1"/>
    <w:rsid w:val="00E37D23"/>
    <w:rsid w:val="00E37FF4"/>
    <w:rsid w:val="00E40524"/>
    <w:rsid w:val="00E405D5"/>
    <w:rsid w:val="00E40616"/>
    <w:rsid w:val="00E40800"/>
    <w:rsid w:val="00E40A6D"/>
    <w:rsid w:val="00E41D90"/>
    <w:rsid w:val="00E420BD"/>
    <w:rsid w:val="00E422C0"/>
    <w:rsid w:val="00E42539"/>
    <w:rsid w:val="00E42897"/>
    <w:rsid w:val="00E42900"/>
    <w:rsid w:val="00E42EC3"/>
    <w:rsid w:val="00E42FB8"/>
    <w:rsid w:val="00E4323B"/>
    <w:rsid w:val="00E43B60"/>
    <w:rsid w:val="00E458FC"/>
    <w:rsid w:val="00E45B14"/>
    <w:rsid w:val="00E473CB"/>
    <w:rsid w:val="00E47647"/>
    <w:rsid w:val="00E47ED7"/>
    <w:rsid w:val="00E47F70"/>
    <w:rsid w:val="00E504FF"/>
    <w:rsid w:val="00E50A92"/>
    <w:rsid w:val="00E50CC1"/>
    <w:rsid w:val="00E5138E"/>
    <w:rsid w:val="00E517A9"/>
    <w:rsid w:val="00E520D7"/>
    <w:rsid w:val="00E52184"/>
    <w:rsid w:val="00E52864"/>
    <w:rsid w:val="00E52AED"/>
    <w:rsid w:val="00E52E6B"/>
    <w:rsid w:val="00E53541"/>
    <w:rsid w:val="00E5354B"/>
    <w:rsid w:val="00E54476"/>
    <w:rsid w:val="00E54657"/>
    <w:rsid w:val="00E54F25"/>
    <w:rsid w:val="00E55096"/>
    <w:rsid w:val="00E55133"/>
    <w:rsid w:val="00E55211"/>
    <w:rsid w:val="00E5532A"/>
    <w:rsid w:val="00E55416"/>
    <w:rsid w:val="00E55BE8"/>
    <w:rsid w:val="00E55E9B"/>
    <w:rsid w:val="00E56252"/>
    <w:rsid w:val="00E563E4"/>
    <w:rsid w:val="00E5643B"/>
    <w:rsid w:val="00E56E12"/>
    <w:rsid w:val="00E56E67"/>
    <w:rsid w:val="00E57153"/>
    <w:rsid w:val="00E57204"/>
    <w:rsid w:val="00E57736"/>
    <w:rsid w:val="00E57985"/>
    <w:rsid w:val="00E57BDD"/>
    <w:rsid w:val="00E57E90"/>
    <w:rsid w:val="00E6078B"/>
    <w:rsid w:val="00E60911"/>
    <w:rsid w:val="00E60B13"/>
    <w:rsid w:val="00E60FEE"/>
    <w:rsid w:val="00E61210"/>
    <w:rsid w:val="00E6129D"/>
    <w:rsid w:val="00E6132A"/>
    <w:rsid w:val="00E614FB"/>
    <w:rsid w:val="00E615E6"/>
    <w:rsid w:val="00E6175D"/>
    <w:rsid w:val="00E6175E"/>
    <w:rsid w:val="00E6260D"/>
    <w:rsid w:val="00E6266A"/>
    <w:rsid w:val="00E62A12"/>
    <w:rsid w:val="00E63ADC"/>
    <w:rsid w:val="00E63BA1"/>
    <w:rsid w:val="00E63C8A"/>
    <w:rsid w:val="00E63FAE"/>
    <w:rsid w:val="00E6438B"/>
    <w:rsid w:val="00E643D7"/>
    <w:rsid w:val="00E647DF"/>
    <w:rsid w:val="00E64C0D"/>
    <w:rsid w:val="00E65651"/>
    <w:rsid w:val="00E66021"/>
    <w:rsid w:val="00E661C3"/>
    <w:rsid w:val="00E667F4"/>
    <w:rsid w:val="00E70212"/>
    <w:rsid w:val="00E707F5"/>
    <w:rsid w:val="00E70A1E"/>
    <w:rsid w:val="00E70CF4"/>
    <w:rsid w:val="00E70F6D"/>
    <w:rsid w:val="00E71689"/>
    <w:rsid w:val="00E718EF"/>
    <w:rsid w:val="00E71921"/>
    <w:rsid w:val="00E72352"/>
    <w:rsid w:val="00E72508"/>
    <w:rsid w:val="00E72CAF"/>
    <w:rsid w:val="00E72DB4"/>
    <w:rsid w:val="00E73510"/>
    <w:rsid w:val="00E73659"/>
    <w:rsid w:val="00E7406C"/>
    <w:rsid w:val="00E746B8"/>
    <w:rsid w:val="00E749E2"/>
    <w:rsid w:val="00E74BA1"/>
    <w:rsid w:val="00E74E00"/>
    <w:rsid w:val="00E74E7C"/>
    <w:rsid w:val="00E75266"/>
    <w:rsid w:val="00E75C0E"/>
    <w:rsid w:val="00E75CAF"/>
    <w:rsid w:val="00E76526"/>
    <w:rsid w:val="00E765A1"/>
    <w:rsid w:val="00E76A92"/>
    <w:rsid w:val="00E76C4D"/>
    <w:rsid w:val="00E76FC5"/>
    <w:rsid w:val="00E771CD"/>
    <w:rsid w:val="00E777DD"/>
    <w:rsid w:val="00E77949"/>
    <w:rsid w:val="00E77CC8"/>
    <w:rsid w:val="00E77DD3"/>
    <w:rsid w:val="00E77FFE"/>
    <w:rsid w:val="00E803D7"/>
    <w:rsid w:val="00E80B6C"/>
    <w:rsid w:val="00E80F78"/>
    <w:rsid w:val="00E81577"/>
    <w:rsid w:val="00E81A40"/>
    <w:rsid w:val="00E822C2"/>
    <w:rsid w:val="00E82346"/>
    <w:rsid w:val="00E82826"/>
    <w:rsid w:val="00E82CFB"/>
    <w:rsid w:val="00E82E2B"/>
    <w:rsid w:val="00E8428E"/>
    <w:rsid w:val="00E84350"/>
    <w:rsid w:val="00E8459E"/>
    <w:rsid w:val="00E84678"/>
    <w:rsid w:val="00E84691"/>
    <w:rsid w:val="00E8480B"/>
    <w:rsid w:val="00E84CE9"/>
    <w:rsid w:val="00E84D56"/>
    <w:rsid w:val="00E84EC7"/>
    <w:rsid w:val="00E850BD"/>
    <w:rsid w:val="00E86048"/>
    <w:rsid w:val="00E862B8"/>
    <w:rsid w:val="00E86403"/>
    <w:rsid w:val="00E86714"/>
    <w:rsid w:val="00E86DD3"/>
    <w:rsid w:val="00E86DFC"/>
    <w:rsid w:val="00E86EC0"/>
    <w:rsid w:val="00E875B1"/>
    <w:rsid w:val="00E875B6"/>
    <w:rsid w:val="00E87FA5"/>
    <w:rsid w:val="00E904CE"/>
    <w:rsid w:val="00E913DD"/>
    <w:rsid w:val="00E9167D"/>
    <w:rsid w:val="00E91A21"/>
    <w:rsid w:val="00E9263D"/>
    <w:rsid w:val="00E926A7"/>
    <w:rsid w:val="00E92814"/>
    <w:rsid w:val="00E9298F"/>
    <w:rsid w:val="00E92BC8"/>
    <w:rsid w:val="00E92BDE"/>
    <w:rsid w:val="00E93057"/>
    <w:rsid w:val="00E934D1"/>
    <w:rsid w:val="00E93701"/>
    <w:rsid w:val="00E939E1"/>
    <w:rsid w:val="00E940BA"/>
    <w:rsid w:val="00E9423E"/>
    <w:rsid w:val="00E944D9"/>
    <w:rsid w:val="00E94C92"/>
    <w:rsid w:val="00E94CA8"/>
    <w:rsid w:val="00E94F5B"/>
    <w:rsid w:val="00E951C9"/>
    <w:rsid w:val="00E95640"/>
    <w:rsid w:val="00E9569E"/>
    <w:rsid w:val="00E959A9"/>
    <w:rsid w:val="00E95C4B"/>
    <w:rsid w:val="00E95DC5"/>
    <w:rsid w:val="00E96134"/>
    <w:rsid w:val="00E96657"/>
    <w:rsid w:val="00E96BFE"/>
    <w:rsid w:val="00E96DC1"/>
    <w:rsid w:val="00E97013"/>
    <w:rsid w:val="00E97894"/>
    <w:rsid w:val="00EA009E"/>
    <w:rsid w:val="00EA01A5"/>
    <w:rsid w:val="00EA03E2"/>
    <w:rsid w:val="00EA1E58"/>
    <w:rsid w:val="00EA27F7"/>
    <w:rsid w:val="00EA27F9"/>
    <w:rsid w:val="00EA2E0F"/>
    <w:rsid w:val="00EA2FD1"/>
    <w:rsid w:val="00EA37FF"/>
    <w:rsid w:val="00EA3A78"/>
    <w:rsid w:val="00EA3AF0"/>
    <w:rsid w:val="00EA3B11"/>
    <w:rsid w:val="00EA3C44"/>
    <w:rsid w:val="00EA3E92"/>
    <w:rsid w:val="00EA3F19"/>
    <w:rsid w:val="00EA4123"/>
    <w:rsid w:val="00EA44C0"/>
    <w:rsid w:val="00EA47AE"/>
    <w:rsid w:val="00EA48A9"/>
    <w:rsid w:val="00EA4CD8"/>
    <w:rsid w:val="00EA4DB7"/>
    <w:rsid w:val="00EA54F8"/>
    <w:rsid w:val="00EA55A2"/>
    <w:rsid w:val="00EA573E"/>
    <w:rsid w:val="00EA5BAE"/>
    <w:rsid w:val="00EA5E21"/>
    <w:rsid w:val="00EA5FA4"/>
    <w:rsid w:val="00EA617A"/>
    <w:rsid w:val="00EA63AE"/>
    <w:rsid w:val="00EA68FE"/>
    <w:rsid w:val="00EA7175"/>
    <w:rsid w:val="00EA7614"/>
    <w:rsid w:val="00EA7686"/>
    <w:rsid w:val="00EA7A16"/>
    <w:rsid w:val="00EB02A2"/>
    <w:rsid w:val="00EB0886"/>
    <w:rsid w:val="00EB1021"/>
    <w:rsid w:val="00EB1338"/>
    <w:rsid w:val="00EB15C0"/>
    <w:rsid w:val="00EB1927"/>
    <w:rsid w:val="00EB1EC1"/>
    <w:rsid w:val="00EB1F63"/>
    <w:rsid w:val="00EB22B0"/>
    <w:rsid w:val="00EB2316"/>
    <w:rsid w:val="00EB24EF"/>
    <w:rsid w:val="00EB2634"/>
    <w:rsid w:val="00EB300B"/>
    <w:rsid w:val="00EB3467"/>
    <w:rsid w:val="00EB3675"/>
    <w:rsid w:val="00EB3A18"/>
    <w:rsid w:val="00EB3EC7"/>
    <w:rsid w:val="00EB3FC0"/>
    <w:rsid w:val="00EB4659"/>
    <w:rsid w:val="00EB4BCB"/>
    <w:rsid w:val="00EB5B4E"/>
    <w:rsid w:val="00EB5BED"/>
    <w:rsid w:val="00EB60CD"/>
    <w:rsid w:val="00EB6A05"/>
    <w:rsid w:val="00EB6A45"/>
    <w:rsid w:val="00EB6B77"/>
    <w:rsid w:val="00EB72A5"/>
    <w:rsid w:val="00EB772B"/>
    <w:rsid w:val="00EB7858"/>
    <w:rsid w:val="00EB7962"/>
    <w:rsid w:val="00EB7A6D"/>
    <w:rsid w:val="00EB7BC7"/>
    <w:rsid w:val="00EC03B2"/>
    <w:rsid w:val="00EC04A3"/>
    <w:rsid w:val="00EC05AC"/>
    <w:rsid w:val="00EC08AE"/>
    <w:rsid w:val="00EC08B9"/>
    <w:rsid w:val="00EC1DBB"/>
    <w:rsid w:val="00EC1DF1"/>
    <w:rsid w:val="00EC2503"/>
    <w:rsid w:val="00EC31D0"/>
    <w:rsid w:val="00EC4C93"/>
    <w:rsid w:val="00EC58EA"/>
    <w:rsid w:val="00EC6085"/>
    <w:rsid w:val="00EC6257"/>
    <w:rsid w:val="00EC68E9"/>
    <w:rsid w:val="00EC6A78"/>
    <w:rsid w:val="00EC6A8D"/>
    <w:rsid w:val="00EC6FDC"/>
    <w:rsid w:val="00EC7031"/>
    <w:rsid w:val="00EC7306"/>
    <w:rsid w:val="00EC767B"/>
    <w:rsid w:val="00EC7B26"/>
    <w:rsid w:val="00EC7B9C"/>
    <w:rsid w:val="00ED00FA"/>
    <w:rsid w:val="00ED01C9"/>
    <w:rsid w:val="00ED0664"/>
    <w:rsid w:val="00ED0A90"/>
    <w:rsid w:val="00ED0AC1"/>
    <w:rsid w:val="00ED0BBD"/>
    <w:rsid w:val="00ED0CE6"/>
    <w:rsid w:val="00ED0CEA"/>
    <w:rsid w:val="00ED0DBD"/>
    <w:rsid w:val="00ED124A"/>
    <w:rsid w:val="00ED1A32"/>
    <w:rsid w:val="00ED1F28"/>
    <w:rsid w:val="00ED218F"/>
    <w:rsid w:val="00ED2438"/>
    <w:rsid w:val="00ED2A24"/>
    <w:rsid w:val="00ED2F2E"/>
    <w:rsid w:val="00ED31D9"/>
    <w:rsid w:val="00ED31F5"/>
    <w:rsid w:val="00ED33D6"/>
    <w:rsid w:val="00ED3436"/>
    <w:rsid w:val="00ED39E0"/>
    <w:rsid w:val="00ED3ABA"/>
    <w:rsid w:val="00ED3E7F"/>
    <w:rsid w:val="00ED4239"/>
    <w:rsid w:val="00ED48AF"/>
    <w:rsid w:val="00ED49A1"/>
    <w:rsid w:val="00ED4FEF"/>
    <w:rsid w:val="00ED5D17"/>
    <w:rsid w:val="00ED651C"/>
    <w:rsid w:val="00ED6947"/>
    <w:rsid w:val="00ED7441"/>
    <w:rsid w:val="00ED7DFC"/>
    <w:rsid w:val="00EE0FF4"/>
    <w:rsid w:val="00EE125E"/>
    <w:rsid w:val="00EE1A85"/>
    <w:rsid w:val="00EE1EAD"/>
    <w:rsid w:val="00EE2500"/>
    <w:rsid w:val="00EE2EF8"/>
    <w:rsid w:val="00EE3032"/>
    <w:rsid w:val="00EE30B1"/>
    <w:rsid w:val="00EE35C0"/>
    <w:rsid w:val="00EE35FB"/>
    <w:rsid w:val="00EE361C"/>
    <w:rsid w:val="00EE4407"/>
    <w:rsid w:val="00EE4A5B"/>
    <w:rsid w:val="00EE535A"/>
    <w:rsid w:val="00EE56FB"/>
    <w:rsid w:val="00EE5FF0"/>
    <w:rsid w:val="00EE6244"/>
    <w:rsid w:val="00EE65C7"/>
    <w:rsid w:val="00EE6DC4"/>
    <w:rsid w:val="00EE7005"/>
    <w:rsid w:val="00EE762E"/>
    <w:rsid w:val="00EE7834"/>
    <w:rsid w:val="00EE7A85"/>
    <w:rsid w:val="00EE7BB7"/>
    <w:rsid w:val="00EF065B"/>
    <w:rsid w:val="00EF0867"/>
    <w:rsid w:val="00EF103A"/>
    <w:rsid w:val="00EF1532"/>
    <w:rsid w:val="00EF1FA5"/>
    <w:rsid w:val="00EF236C"/>
    <w:rsid w:val="00EF2AD5"/>
    <w:rsid w:val="00EF342D"/>
    <w:rsid w:val="00EF34B6"/>
    <w:rsid w:val="00EF374C"/>
    <w:rsid w:val="00EF3B99"/>
    <w:rsid w:val="00EF4546"/>
    <w:rsid w:val="00EF4AC6"/>
    <w:rsid w:val="00EF5372"/>
    <w:rsid w:val="00EF55CA"/>
    <w:rsid w:val="00EF5B34"/>
    <w:rsid w:val="00EF630C"/>
    <w:rsid w:val="00EF6672"/>
    <w:rsid w:val="00EF67C3"/>
    <w:rsid w:val="00EF692A"/>
    <w:rsid w:val="00EF781F"/>
    <w:rsid w:val="00F00068"/>
    <w:rsid w:val="00F00306"/>
    <w:rsid w:val="00F00880"/>
    <w:rsid w:val="00F00D4A"/>
    <w:rsid w:val="00F00ED1"/>
    <w:rsid w:val="00F0123C"/>
    <w:rsid w:val="00F01F94"/>
    <w:rsid w:val="00F022E9"/>
    <w:rsid w:val="00F02354"/>
    <w:rsid w:val="00F0257F"/>
    <w:rsid w:val="00F025E5"/>
    <w:rsid w:val="00F02C18"/>
    <w:rsid w:val="00F02EBB"/>
    <w:rsid w:val="00F03287"/>
    <w:rsid w:val="00F03F2D"/>
    <w:rsid w:val="00F048A5"/>
    <w:rsid w:val="00F04BAE"/>
    <w:rsid w:val="00F04DBD"/>
    <w:rsid w:val="00F0517C"/>
    <w:rsid w:val="00F05769"/>
    <w:rsid w:val="00F057EE"/>
    <w:rsid w:val="00F05932"/>
    <w:rsid w:val="00F0632A"/>
    <w:rsid w:val="00F0662F"/>
    <w:rsid w:val="00F066B8"/>
    <w:rsid w:val="00F06BF9"/>
    <w:rsid w:val="00F070C4"/>
    <w:rsid w:val="00F07160"/>
    <w:rsid w:val="00F076EC"/>
    <w:rsid w:val="00F077DB"/>
    <w:rsid w:val="00F07A86"/>
    <w:rsid w:val="00F1114F"/>
    <w:rsid w:val="00F11771"/>
    <w:rsid w:val="00F1187C"/>
    <w:rsid w:val="00F11C62"/>
    <w:rsid w:val="00F11F30"/>
    <w:rsid w:val="00F122CE"/>
    <w:rsid w:val="00F1285A"/>
    <w:rsid w:val="00F12AF8"/>
    <w:rsid w:val="00F12CA2"/>
    <w:rsid w:val="00F1307D"/>
    <w:rsid w:val="00F1348D"/>
    <w:rsid w:val="00F13A03"/>
    <w:rsid w:val="00F13C22"/>
    <w:rsid w:val="00F13C3E"/>
    <w:rsid w:val="00F14072"/>
    <w:rsid w:val="00F14279"/>
    <w:rsid w:val="00F142BD"/>
    <w:rsid w:val="00F14355"/>
    <w:rsid w:val="00F147F0"/>
    <w:rsid w:val="00F1509A"/>
    <w:rsid w:val="00F15164"/>
    <w:rsid w:val="00F1551C"/>
    <w:rsid w:val="00F15600"/>
    <w:rsid w:val="00F162F9"/>
    <w:rsid w:val="00F16593"/>
    <w:rsid w:val="00F16902"/>
    <w:rsid w:val="00F1738F"/>
    <w:rsid w:val="00F17601"/>
    <w:rsid w:val="00F17753"/>
    <w:rsid w:val="00F177FE"/>
    <w:rsid w:val="00F17D35"/>
    <w:rsid w:val="00F20075"/>
    <w:rsid w:val="00F20568"/>
    <w:rsid w:val="00F20BDD"/>
    <w:rsid w:val="00F220D1"/>
    <w:rsid w:val="00F22121"/>
    <w:rsid w:val="00F2285A"/>
    <w:rsid w:val="00F22991"/>
    <w:rsid w:val="00F22D1F"/>
    <w:rsid w:val="00F22EE7"/>
    <w:rsid w:val="00F23528"/>
    <w:rsid w:val="00F236CE"/>
    <w:rsid w:val="00F239BF"/>
    <w:rsid w:val="00F23AFB"/>
    <w:rsid w:val="00F23BE1"/>
    <w:rsid w:val="00F24086"/>
    <w:rsid w:val="00F24784"/>
    <w:rsid w:val="00F24907"/>
    <w:rsid w:val="00F24AD2"/>
    <w:rsid w:val="00F24CE7"/>
    <w:rsid w:val="00F24E66"/>
    <w:rsid w:val="00F2570E"/>
    <w:rsid w:val="00F25C3E"/>
    <w:rsid w:val="00F25E55"/>
    <w:rsid w:val="00F26132"/>
    <w:rsid w:val="00F2614D"/>
    <w:rsid w:val="00F262FE"/>
    <w:rsid w:val="00F2675E"/>
    <w:rsid w:val="00F268A2"/>
    <w:rsid w:val="00F26B5C"/>
    <w:rsid w:val="00F26D80"/>
    <w:rsid w:val="00F26F22"/>
    <w:rsid w:val="00F271A7"/>
    <w:rsid w:val="00F2742F"/>
    <w:rsid w:val="00F27699"/>
    <w:rsid w:val="00F278C3"/>
    <w:rsid w:val="00F27C46"/>
    <w:rsid w:val="00F3004D"/>
    <w:rsid w:val="00F3032F"/>
    <w:rsid w:val="00F30932"/>
    <w:rsid w:val="00F30D65"/>
    <w:rsid w:val="00F311E9"/>
    <w:rsid w:val="00F312BD"/>
    <w:rsid w:val="00F31583"/>
    <w:rsid w:val="00F328A7"/>
    <w:rsid w:val="00F3301D"/>
    <w:rsid w:val="00F336D6"/>
    <w:rsid w:val="00F33790"/>
    <w:rsid w:val="00F33BA8"/>
    <w:rsid w:val="00F3440A"/>
    <w:rsid w:val="00F345B5"/>
    <w:rsid w:val="00F34CD1"/>
    <w:rsid w:val="00F353C2"/>
    <w:rsid w:val="00F35974"/>
    <w:rsid w:val="00F36104"/>
    <w:rsid w:val="00F36691"/>
    <w:rsid w:val="00F367E7"/>
    <w:rsid w:val="00F369BD"/>
    <w:rsid w:val="00F36ABD"/>
    <w:rsid w:val="00F36B50"/>
    <w:rsid w:val="00F36F01"/>
    <w:rsid w:val="00F370F7"/>
    <w:rsid w:val="00F372E9"/>
    <w:rsid w:val="00F402CF"/>
    <w:rsid w:val="00F402D5"/>
    <w:rsid w:val="00F40600"/>
    <w:rsid w:val="00F408A9"/>
    <w:rsid w:val="00F40E7C"/>
    <w:rsid w:val="00F413EA"/>
    <w:rsid w:val="00F41939"/>
    <w:rsid w:val="00F41A46"/>
    <w:rsid w:val="00F420C0"/>
    <w:rsid w:val="00F422F1"/>
    <w:rsid w:val="00F42901"/>
    <w:rsid w:val="00F42A22"/>
    <w:rsid w:val="00F431D7"/>
    <w:rsid w:val="00F435EF"/>
    <w:rsid w:val="00F43939"/>
    <w:rsid w:val="00F43DA9"/>
    <w:rsid w:val="00F43F19"/>
    <w:rsid w:val="00F44112"/>
    <w:rsid w:val="00F442D8"/>
    <w:rsid w:val="00F447BA"/>
    <w:rsid w:val="00F44A69"/>
    <w:rsid w:val="00F44B50"/>
    <w:rsid w:val="00F44EFA"/>
    <w:rsid w:val="00F45102"/>
    <w:rsid w:val="00F4518A"/>
    <w:rsid w:val="00F4588E"/>
    <w:rsid w:val="00F45A87"/>
    <w:rsid w:val="00F467C0"/>
    <w:rsid w:val="00F46EA6"/>
    <w:rsid w:val="00F470C8"/>
    <w:rsid w:val="00F4724D"/>
    <w:rsid w:val="00F47636"/>
    <w:rsid w:val="00F479DC"/>
    <w:rsid w:val="00F47D0B"/>
    <w:rsid w:val="00F47FF1"/>
    <w:rsid w:val="00F5029C"/>
    <w:rsid w:val="00F50724"/>
    <w:rsid w:val="00F50EA3"/>
    <w:rsid w:val="00F51212"/>
    <w:rsid w:val="00F5143A"/>
    <w:rsid w:val="00F5145F"/>
    <w:rsid w:val="00F514D2"/>
    <w:rsid w:val="00F51708"/>
    <w:rsid w:val="00F5171C"/>
    <w:rsid w:val="00F51770"/>
    <w:rsid w:val="00F51960"/>
    <w:rsid w:val="00F5196C"/>
    <w:rsid w:val="00F51BAE"/>
    <w:rsid w:val="00F520E5"/>
    <w:rsid w:val="00F523C5"/>
    <w:rsid w:val="00F525FE"/>
    <w:rsid w:val="00F52687"/>
    <w:rsid w:val="00F526D0"/>
    <w:rsid w:val="00F527DA"/>
    <w:rsid w:val="00F52959"/>
    <w:rsid w:val="00F52AF9"/>
    <w:rsid w:val="00F52DF2"/>
    <w:rsid w:val="00F531D9"/>
    <w:rsid w:val="00F5326A"/>
    <w:rsid w:val="00F5378F"/>
    <w:rsid w:val="00F53A2E"/>
    <w:rsid w:val="00F53D5B"/>
    <w:rsid w:val="00F54659"/>
    <w:rsid w:val="00F5486F"/>
    <w:rsid w:val="00F5541A"/>
    <w:rsid w:val="00F55432"/>
    <w:rsid w:val="00F5566F"/>
    <w:rsid w:val="00F55E36"/>
    <w:rsid w:val="00F56489"/>
    <w:rsid w:val="00F567D6"/>
    <w:rsid w:val="00F57019"/>
    <w:rsid w:val="00F57155"/>
    <w:rsid w:val="00F57404"/>
    <w:rsid w:val="00F5767D"/>
    <w:rsid w:val="00F5772F"/>
    <w:rsid w:val="00F57748"/>
    <w:rsid w:val="00F6000B"/>
    <w:rsid w:val="00F60E83"/>
    <w:rsid w:val="00F61041"/>
    <w:rsid w:val="00F618AE"/>
    <w:rsid w:val="00F61B50"/>
    <w:rsid w:val="00F61D4F"/>
    <w:rsid w:val="00F62314"/>
    <w:rsid w:val="00F623DA"/>
    <w:rsid w:val="00F62A39"/>
    <w:rsid w:val="00F62A6E"/>
    <w:rsid w:val="00F63BC1"/>
    <w:rsid w:val="00F63D0E"/>
    <w:rsid w:val="00F644FD"/>
    <w:rsid w:val="00F64668"/>
    <w:rsid w:val="00F64AC4"/>
    <w:rsid w:val="00F64C77"/>
    <w:rsid w:val="00F64EAA"/>
    <w:rsid w:val="00F6512F"/>
    <w:rsid w:val="00F659E2"/>
    <w:rsid w:val="00F65A3E"/>
    <w:rsid w:val="00F65A48"/>
    <w:rsid w:val="00F65A6F"/>
    <w:rsid w:val="00F66250"/>
    <w:rsid w:val="00F66502"/>
    <w:rsid w:val="00F66610"/>
    <w:rsid w:val="00F672D0"/>
    <w:rsid w:val="00F67389"/>
    <w:rsid w:val="00F677BB"/>
    <w:rsid w:val="00F678E2"/>
    <w:rsid w:val="00F679E7"/>
    <w:rsid w:val="00F701D1"/>
    <w:rsid w:val="00F7048B"/>
    <w:rsid w:val="00F707C8"/>
    <w:rsid w:val="00F70BC9"/>
    <w:rsid w:val="00F716B3"/>
    <w:rsid w:val="00F720FD"/>
    <w:rsid w:val="00F721D6"/>
    <w:rsid w:val="00F72A6B"/>
    <w:rsid w:val="00F73212"/>
    <w:rsid w:val="00F736FE"/>
    <w:rsid w:val="00F73B9A"/>
    <w:rsid w:val="00F741C9"/>
    <w:rsid w:val="00F741CF"/>
    <w:rsid w:val="00F74382"/>
    <w:rsid w:val="00F745EB"/>
    <w:rsid w:val="00F7483D"/>
    <w:rsid w:val="00F749E2"/>
    <w:rsid w:val="00F74E46"/>
    <w:rsid w:val="00F74FEE"/>
    <w:rsid w:val="00F75227"/>
    <w:rsid w:val="00F75487"/>
    <w:rsid w:val="00F75515"/>
    <w:rsid w:val="00F7593D"/>
    <w:rsid w:val="00F76B3C"/>
    <w:rsid w:val="00F76BE3"/>
    <w:rsid w:val="00F773B8"/>
    <w:rsid w:val="00F77455"/>
    <w:rsid w:val="00F775E0"/>
    <w:rsid w:val="00F777DB"/>
    <w:rsid w:val="00F77B67"/>
    <w:rsid w:val="00F80081"/>
    <w:rsid w:val="00F80115"/>
    <w:rsid w:val="00F8051C"/>
    <w:rsid w:val="00F80618"/>
    <w:rsid w:val="00F807D4"/>
    <w:rsid w:val="00F80847"/>
    <w:rsid w:val="00F80A89"/>
    <w:rsid w:val="00F80B8C"/>
    <w:rsid w:val="00F80FDE"/>
    <w:rsid w:val="00F814B4"/>
    <w:rsid w:val="00F818DA"/>
    <w:rsid w:val="00F819F6"/>
    <w:rsid w:val="00F81B86"/>
    <w:rsid w:val="00F82074"/>
    <w:rsid w:val="00F82106"/>
    <w:rsid w:val="00F821C9"/>
    <w:rsid w:val="00F8256A"/>
    <w:rsid w:val="00F826D4"/>
    <w:rsid w:val="00F82CC4"/>
    <w:rsid w:val="00F82DED"/>
    <w:rsid w:val="00F833EA"/>
    <w:rsid w:val="00F83494"/>
    <w:rsid w:val="00F834B4"/>
    <w:rsid w:val="00F835A2"/>
    <w:rsid w:val="00F83A2C"/>
    <w:rsid w:val="00F83ADA"/>
    <w:rsid w:val="00F83DB5"/>
    <w:rsid w:val="00F84091"/>
    <w:rsid w:val="00F841A2"/>
    <w:rsid w:val="00F847BC"/>
    <w:rsid w:val="00F851A9"/>
    <w:rsid w:val="00F853DA"/>
    <w:rsid w:val="00F85D4C"/>
    <w:rsid w:val="00F85F3F"/>
    <w:rsid w:val="00F864FF"/>
    <w:rsid w:val="00F86DD6"/>
    <w:rsid w:val="00F86E83"/>
    <w:rsid w:val="00F879FD"/>
    <w:rsid w:val="00F87EC2"/>
    <w:rsid w:val="00F87EE3"/>
    <w:rsid w:val="00F90470"/>
    <w:rsid w:val="00F909A8"/>
    <w:rsid w:val="00F90A52"/>
    <w:rsid w:val="00F90DB0"/>
    <w:rsid w:val="00F90DC7"/>
    <w:rsid w:val="00F91050"/>
    <w:rsid w:val="00F91FB0"/>
    <w:rsid w:val="00F9225E"/>
    <w:rsid w:val="00F92333"/>
    <w:rsid w:val="00F9274F"/>
    <w:rsid w:val="00F92921"/>
    <w:rsid w:val="00F92C0B"/>
    <w:rsid w:val="00F92CD3"/>
    <w:rsid w:val="00F92D6E"/>
    <w:rsid w:val="00F931CC"/>
    <w:rsid w:val="00F938DA"/>
    <w:rsid w:val="00F95397"/>
    <w:rsid w:val="00F95452"/>
    <w:rsid w:val="00F956D1"/>
    <w:rsid w:val="00F956ED"/>
    <w:rsid w:val="00F95E95"/>
    <w:rsid w:val="00F95F18"/>
    <w:rsid w:val="00F96615"/>
    <w:rsid w:val="00F967CE"/>
    <w:rsid w:val="00F969F6"/>
    <w:rsid w:val="00F96E0B"/>
    <w:rsid w:val="00F979B1"/>
    <w:rsid w:val="00F97B7E"/>
    <w:rsid w:val="00F97E97"/>
    <w:rsid w:val="00FA0363"/>
    <w:rsid w:val="00FA03F7"/>
    <w:rsid w:val="00FA07A8"/>
    <w:rsid w:val="00FA0CF5"/>
    <w:rsid w:val="00FA0D76"/>
    <w:rsid w:val="00FA0F90"/>
    <w:rsid w:val="00FA1044"/>
    <w:rsid w:val="00FA1514"/>
    <w:rsid w:val="00FA154D"/>
    <w:rsid w:val="00FA1815"/>
    <w:rsid w:val="00FA1FD0"/>
    <w:rsid w:val="00FA21BE"/>
    <w:rsid w:val="00FA295D"/>
    <w:rsid w:val="00FA2BC3"/>
    <w:rsid w:val="00FA2F39"/>
    <w:rsid w:val="00FA37EE"/>
    <w:rsid w:val="00FA3A24"/>
    <w:rsid w:val="00FA408B"/>
    <w:rsid w:val="00FA49F6"/>
    <w:rsid w:val="00FA4F2E"/>
    <w:rsid w:val="00FA4FA0"/>
    <w:rsid w:val="00FA5219"/>
    <w:rsid w:val="00FA589D"/>
    <w:rsid w:val="00FA6166"/>
    <w:rsid w:val="00FA71BD"/>
    <w:rsid w:val="00FA743D"/>
    <w:rsid w:val="00FA7824"/>
    <w:rsid w:val="00FA7928"/>
    <w:rsid w:val="00FA797F"/>
    <w:rsid w:val="00FA7BC0"/>
    <w:rsid w:val="00FA7D02"/>
    <w:rsid w:val="00FA7E49"/>
    <w:rsid w:val="00FA7E65"/>
    <w:rsid w:val="00FB0186"/>
    <w:rsid w:val="00FB0773"/>
    <w:rsid w:val="00FB0B99"/>
    <w:rsid w:val="00FB0E67"/>
    <w:rsid w:val="00FB0FC9"/>
    <w:rsid w:val="00FB14E8"/>
    <w:rsid w:val="00FB15F3"/>
    <w:rsid w:val="00FB1CD6"/>
    <w:rsid w:val="00FB1E0E"/>
    <w:rsid w:val="00FB286D"/>
    <w:rsid w:val="00FB2D46"/>
    <w:rsid w:val="00FB2DCA"/>
    <w:rsid w:val="00FB3C4E"/>
    <w:rsid w:val="00FB3D88"/>
    <w:rsid w:val="00FB3EEE"/>
    <w:rsid w:val="00FB401E"/>
    <w:rsid w:val="00FB560B"/>
    <w:rsid w:val="00FB58D6"/>
    <w:rsid w:val="00FB6423"/>
    <w:rsid w:val="00FB66AC"/>
    <w:rsid w:val="00FB68E6"/>
    <w:rsid w:val="00FB68FF"/>
    <w:rsid w:val="00FB6991"/>
    <w:rsid w:val="00FB6AA9"/>
    <w:rsid w:val="00FB6B5E"/>
    <w:rsid w:val="00FB6E0F"/>
    <w:rsid w:val="00FB72DD"/>
    <w:rsid w:val="00FB7435"/>
    <w:rsid w:val="00FB773E"/>
    <w:rsid w:val="00FB7C39"/>
    <w:rsid w:val="00FB7C85"/>
    <w:rsid w:val="00FC0149"/>
    <w:rsid w:val="00FC02EA"/>
    <w:rsid w:val="00FC08FE"/>
    <w:rsid w:val="00FC0AE0"/>
    <w:rsid w:val="00FC0C33"/>
    <w:rsid w:val="00FC0C5A"/>
    <w:rsid w:val="00FC1B0F"/>
    <w:rsid w:val="00FC1FC0"/>
    <w:rsid w:val="00FC234C"/>
    <w:rsid w:val="00FC2834"/>
    <w:rsid w:val="00FC28E4"/>
    <w:rsid w:val="00FC2AB8"/>
    <w:rsid w:val="00FC2C74"/>
    <w:rsid w:val="00FC3199"/>
    <w:rsid w:val="00FC35A3"/>
    <w:rsid w:val="00FC397B"/>
    <w:rsid w:val="00FC3BE5"/>
    <w:rsid w:val="00FC4809"/>
    <w:rsid w:val="00FC4F66"/>
    <w:rsid w:val="00FC4FDA"/>
    <w:rsid w:val="00FC5214"/>
    <w:rsid w:val="00FC52EE"/>
    <w:rsid w:val="00FC53E1"/>
    <w:rsid w:val="00FC580A"/>
    <w:rsid w:val="00FC5D62"/>
    <w:rsid w:val="00FC6356"/>
    <w:rsid w:val="00FC6429"/>
    <w:rsid w:val="00FC68E2"/>
    <w:rsid w:val="00FC6ED3"/>
    <w:rsid w:val="00FC7619"/>
    <w:rsid w:val="00FC76AA"/>
    <w:rsid w:val="00FC7744"/>
    <w:rsid w:val="00FC7786"/>
    <w:rsid w:val="00FC7C7C"/>
    <w:rsid w:val="00FD0799"/>
    <w:rsid w:val="00FD1589"/>
    <w:rsid w:val="00FD1968"/>
    <w:rsid w:val="00FD1B6C"/>
    <w:rsid w:val="00FD1C15"/>
    <w:rsid w:val="00FD1CEF"/>
    <w:rsid w:val="00FD1D09"/>
    <w:rsid w:val="00FD280C"/>
    <w:rsid w:val="00FD2B98"/>
    <w:rsid w:val="00FD2C1A"/>
    <w:rsid w:val="00FD3D16"/>
    <w:rsid w:val="00FD3D75"/>
    <w:rsid w:val="00FD41F0"/>
    <w:rsid w:val="00FD445C"/>
    <w:rsid w:val="00FD577F"/>
    <w:rsid w:val="00FD57C4"/>
    <w:rsid w:val="00FD59EF"/>
    <w:rsid w:val="00FD59FC"/>
    <w:rsid w:val="00FD5D72"/>
    <w:rsid w:val="00FD60E3"/>
    <w:rsid w:val="00FD629B"/>
    <w:rsid w:val="00FD69A2"/>
    <w:rsid w:val="00FD6A60"/>
    <w:rsid w:val="00FD6AF0"/>
    <w:rsid w:val="00FD718D"/>
    <w:rsid w:val="00FD765B"/>
    <w:rsid w:val="00FD7975"/>
    <w:rsid w:val="00FD7B01"/>
    <w:rsid w:val="00FD7C17"/>
    <w:rsid w:val="00FE0074"/>
    <w:rsid w:val="00FE052F"/>
    <w:rsid w:val="00FE1335"/>
    <w:rsid w:val="00FE143A"/>
    <w:rsid w:val="00FE143F"/>
    <w:rsid w:val="00FE1615"/>
    <w:rsid w:val="00FE1717"/>
    <w:rsid w:val="00FE19AB"/>
    <w:rsid w:val="00FE1D61"/>
    <w:rsid w:val="00FE203B"/>
    <w:rsid w:val="00FE2656"/>
    <w:rsid w:val="00FE2933"/>
    <w:rsid w:val="00FE2A0B"/>
    <w:rsid w:val="00FE2AF6"/>
    <w:rsid w:val="00FE2C01"/>
    <w:rsid w:val="00FE3184"/>
    <w:rsid w:val="00FE3282"/>
    <w:rsid w:val="00FE34D3"/>
    <w:rsid w:val="00FE3A00"/>
    <w:rsid w:val="00FE3A17"/>
    <w:rsid w:val="00FE4551"/>
    <w:rsid w:val="00FE4920"/>
    <w:rsid w:val="00FE4A6E"/>
    <w:rsid w:val="00FE4FFD"/>
    <w:rsid w:val="00FE56A1"/>
    <w:rsid w:val="00FE608C"/>
    <w:rsid w:val="00FE6A7E"/>
    <w:rsid w:val="00FE6D71"/>
    <w:rsid w:val="00FE6E9B"/>
    <w:rsid w:val="00FE7515"/>
    <w:rsid w:val="00FE77D1"/>
    <w:rsid w:val="00FE7A95"/>
    <w:rsid w:val="00FE7AA1"/>
    <w:rsid w:val="00FE7AD5"/>
    <w:rsid w:val="00FE7E7E"/>
    <w:rsid w:val="00FF01F9"/>
    <w:rsid w:val="00FF0399"/>
    <w:rsid w:val="00FF03B2"/>
    <w:rsid w:val="00FF0510"/>
    <w:rsid w:val="00FF08BB"/>
    <w:rsid w:val="00FF0CEB"/>
    <w:rsid w:val="00FF1309"/>
    <w:rsid w:val="00FF16D5"/>
    <w:rsid w:val="00FF1885"/>
    <w:rsid w:val="00FF19DD"/>
    <w:rsid w:val="00FF1B75"/>
    <w:rsid w:val="00FF1BD4"/>
    <w:rsid w:val="00FF1FC5"/>
    <w:rsid w:val="00FF238E"/>
    <w:rsid w:val="00FF23CD"/>
    <w:rsid w:val="00FF26FE"/>
    <w:rsid w:val="00FF2946"/>
    <w:rsid w:val="00FF29F4"/>
    <w:rsid w:val="00FF35DD"/>
    <w:rsid w:val="00FF3658"/>
    <w:rsid w:val="00FF39B5"/>
    <w:rsid w:val="00FF3BA7"/>
    <w:rsid w:val="00FF4266"/>
    <w:rsid w:val="00FF4F1A"/>
    <w:rsid w:val="00FF54B2"/>
    <w:rsid w:val="00FF59E1"/>
    <w:rsid w:val="00FF5BF0"/>
    <w:rsid w:val="00FF5CDA"/>
    <w:rsid w:val="00FF5F66"/>
    <w:rsid w:val="00FF6482"/>
    <w:rsid w:val="00FF6807"/>
    <w:rsid w:val="00FF6EE8"/>
    <w:rsid w:val="00FF6F83"/>
    <w:rsid w:val="00FF7362"/>
    <w:rsid w:val="00FF7A79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#33f" strokecolor="#33f">
      <v:fill color="#33f" opacity="62259f"/>
      <v:stroke color="#33f" weight="1.25pt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019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link w:val="RetraitcorpsdetexteCar"/>
    <w:rsid w:val="007F1019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RetraitcorpsdetexteCar">
    <w:name w:val="Retrait corps de texte Car"/>
    <w:link w:val="Retraitcorpsdetexte"/>
    <w:rsid w:val="007F101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F1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F101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D1C15"/>
    <w:pPr>
      <w:ind w:left="720"/>
      <w:contextualSpacing/>
    </w:pPr>
  </w:style>
  <w:style w:type="character" w:styleId="Textedelespacerserv">
    <w:name w:val="Placeholder Text"/>
    <w:uiPriority w:val="99"/>
    <w:semiHidden/>
    <w:rsid w:val="00E66021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C46687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C46687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4668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C46687"/>
    <w:rPr>
      <w:sz w:val="22"/>
      <w:szCs w:val="22"/>
      <w:lang w:eastAsia="en-US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01C32"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A01C32"/>
    <w:rPr>
      <w:lang w:eastAsia="en-US"/>
    </w:rPr>
  </w:style>
  <w:style w:type="character" w:styleId="Appeldenotedefin">
    <w:name w:val="endnote reference"/>
    <w:uiPriority w:val="99"/>
    <w:semiHidden/>
    <w:unhideWhenUsed/>
    <w:rsid w:val="00A01C32"/>
    <w:rPr>
      <w:vertAlign w:val="superscript"/>
    </w:rPr>
  </w:style>
  <w:style w:type="character" w:customStyle="1" w:styleId="fontstyle01">
    <w:name w:val="fontstyle01"/>
    <w:rsid w:val="00567389"/>
    <w:rPr>
      <w:rFonts w:ascii="CIDFont+F3" w:hAnsi="CIDFont+F3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xelementtoproof">
    <w:name w:val="x_elementtoproof"/>
    <w:basedOn w:val="Normal"/>
    <w:rsid w:val="00071F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71F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Lienhypertexte">
    <w:name w:val="Hyperlink"/>
    <w:uiPriority w:val="99"/>
    <w:semiHidden/>
    <w:unhideWhenUsed/>
    <w:rsid w:val="00071FE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019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link w:val="RetraitcorpsdetexteCar"/>
    <w:rsid w:val="007F1019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RetraitcorpsdetexteCar">
    <w:name w:val="Retrait corps de texte Car"/>
    <w:link w:val="Retraitcorpsdetexte"/>
    <w:rsid w:val="007F101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F1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F101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D1C15"/>
    <w:pPr>
      <w:ind w:left="720"/>
      <w:contextualSpacing/>
    </w:pPr>
  </w:style>
  <w:style w:type="character" w:styleId="Textedelespacerserv">
    <w:name w:val="Placeholder Text"/>
    <w:uiPriority w:val="99"/>
    <w:semiHidden/>
    <w:rsid w:val="00E66021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C46687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C46687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4668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C46687"/>
    <w:rPr>
      <w:sz w:val="22"/>
      <w:szCs w:val="22"/>
      <w:lang w:eastAsia="en-US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01C32"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A01C32"/>
    <w:rPr>
      <w:lang w:eastAsia="en-US"/>
    </w:rPr>
  </w:style>
  <w:style w:type="character" w:styleId="Appeldenotedefin">
    <w:name w:val="endnote reference"/>
    <w:uiPriority w:val="99"/>
    <w:semiHidden/>
    <w:unhideWhenUsed/>
    <w:rsid w:val="00A01C32"/>
    <w:rPr>
      <w:vertAlign w:val="superscript"/>
    </w:rPr>
  </w:style>
  <w:style w:type="character" w:customStyle="1" w:styleId="fontstyle01">
    <w:name w:val="fontstyle01"/>
    <w:rsid w:val="00567389"/>
    <w:rPr>
      <w:rFonts w:ascii="CIDFont+F3" w:hAnsi="CIDFont+F3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xelementtoproof">
    <w:name w:val="x_elementtoproof"/>
    <w:basedOn w:val="Normal"/>
    <w:rsid w:val="00071F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71F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Lienhypertexte">
    <w:name w:val="Hyperlink"/>
    <w:uiPriority w:val="99"/>
    <w:semiHidden/>
    <w:unhideWhenUsed/>
    <w:rsid w:val="00071F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6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auetassainissement@legrandchalon.fr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Dir_Eau_Assainiss\COMMUN%20DEA\R&#233;ponse%20&#224;%20l'urbanisme%202014\MODELES%202014\Mod&#232;le%20avis%20DEA%202014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C2901-2151-43BE-AFFF-56701B14D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avis DEA 2014.dotx</Template>
  <TotalTime>1</TotalTime>
  <Pages>1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Chalon sur Saone</Company>
  <LinksUpToDate>false</LinksUpToDate>
  <CharactersWithSpaces>2089</CharactersWithSpaces>
  <SharedDoc>false</SharedDoc>
  <HLinks>
    <vt:vector size="6" baseType="variant">
      <vt:variant>
        <vt:i4>8323158</vt:i4>
      </vt:variant>
      <vt:variant>
        <vt:i4>46</vt:i4>
      </vt:variant>
      <vt:variant>
        <vt:i4>0</vt:i4>
      </vt:variant>
      <vt:variant>
        <vt:i4>5</vt:i4>
      </vt:variant>
      <vt:variant>
        <vt:lpwstr>mailto:eauetassainissement@legrandchalon.fr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 VIEUBLE</dc:creator>
  <cp:lastModifiedBy>Fabien LAGOUTTE</cp:lastModifiedBy>
  <cp:revision>1</cp:revision>
  <cp:lastPrinted>2025-06-02T15:04:00Z</cp:lastPrinted>
  <dcterms:created xsi:type="dcterms:W3CDTF">2025-06-02T15:00:00Z</dcterms:created>
  <dcterms:modified xsi:type="dcterms:W3CDTF">2025-06-02T15:04:00Z</dcterms:modified>
</cp:coreProperties>
</file>